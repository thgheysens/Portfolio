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76"/>
        <w:gridCol w:w="691"/>
        <w:gridCol w:w="2081"/>
        <w:gridCol w:w="4167"/>
      </w:tblGrid>
      <w:tr w:rsidR="000807F0" w:rsidRPr="00B65818" w14:paraId="564DD2AA" w14:textId="77777777" w:rsidTr="00826CB9">
        <w:trPr>
          <w:gridAfter w:val="1"/>
          <w:wAfter w:w="4167" w:type="dxa"/>
          <w:trHeight w:val="3681"/>
        </w:trPr>
        <w:tc>
          <w:tcPr>
            <w:tcW w:w="6248" w:type="dxa"/>
            <w:gridSpan w:val="3"/>
            <w:vAlign w:val="bottom"/>
          </w:tcPr>
          <w:p w14:paraId="6747E08F" w14:textId="2A950307" w:rsidR="000807F0" w:rsidRPr="00B65818" w:rsidRDefault="00B3153B" w:rsidP="001B2ABD">
            <w:pPr>
              <w:pStyle w:val="Titre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809EF0" wp14:editId="3355A580">
                  <wp:simplePos x="0" y="0"/>
                  <wp:positionH relativeFrom="column">
                    <wp:posOffset>3804920</wp:posOffset>
                  </wp:positionH>
                  <wp:positionV relativeFrom="paragraph">
                    <wp:posOffset>-191135</wp:posOffset>
                  </wp:positionV>
                  <wp:extent cx="1847215" cy="2009775"/>
                  <wp:effectExtent l="0" t="0" r="635" b="9525"/>
                  <wp:wrapNone/>
                  <wp:docPr id="1259683769" name="Image 2" descr="Une image contenant habits, personne, Visage humain, homm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83769" name="Image 2" descr="Une image contenant habits, personne, Visage humain, homme&#10;&#10;Le contenu généré par l’IA peut être incorrect.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687"/>
                          <a:stretch/>
                        </pic:blipFill>
                        <pic:spPr bwMode="auto">
                          <a:xfrm>
                            <a:off x="0" y="0"/>
                            <a:ext cx="1847215" cy="2009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07F0" w:rsidRPr="00B65818">
              <w:t xml:space="preserve">Gheysens théo </w:t>
            </w:r>
          </w:p>
          <w:p w14:paraId="4B7EB0B4" w14:textId="559BF393" w:rsidR="000807F0" w:rsidRPr="00B65818" w:rsidRDefault="000807F0" w:rsidP="001B2ABD">
            <w:pPr>
              <w:pStyle w:val="Sous-titre"/>
            </w:pPr>
            <w:r w:rsidRPr="003812A2">
              <w:rPr>
                <w:spacing w:val="125"/>
                <w:w w:val="100"/>
              </w:rPr>
              <w:t>Étudian</w:t>
            </w:r>
            <w:r w:rsidR="00826CB9" w:rsidRPr="003812A2">
              <w:rPr>
                <w:spacing w:val="5"/>
                <w:w w:val="100"/>
              </w:rPr>
              <w:t>t</w:t>
            </w:r>
          </w:p>
        </w:tc>
      </w:tr>
      <w:tr w:rsidR="001B2ABD" w:rsidRPr="00B65818" w14:paraId="4AB229BA" w14:textId="77777777" w:rsidTr="00826CB9">
        <w:trPr>
          <w:trHeight w:val="7100"/>
        </w:trPr>
        <w:tc>
          <w:tcPr>
            <w:tcW w:w="3476" w:type="dxa"/>
          </w:tcPr>
          <w:p w14:paraId="0297A578" w14:textId="0441EF12" w:rsidR="001B2ABD" w:rsidRPr="00B65818" w:rsidRDefault="0074028F" w:rsidP="00036450">
            <w:pPr>
              <w:pStyle w:val="Titre3"/>
            </w:pPr>
            <w:r>
              <w:t>profil</w:t>
            </w:r>
          </w:p>
          <w:p w14:paraId="29F42500" w14:textId="17515A1D" w:rsidR="00387AD5" w:rsidRDefault="006F060C" w:rsidP="0074028F">
            <w:r>
              <w:t xml:space="preserve">Théo Gheysens </w:t>
            </w:r>
            <w:r w:rsidR="00C507C1">
              <w:t xml:space="preserve">né le 27/07/2003 </w:t>
            </w:r>
            <w:r w:rsidR="00C84AF6">
              <w:t>de nationalité belge, j</w:t>
            </w:r>
            <w:r w:rsidR="0074028F">
              <w:t>eune étudiant cherchant à élargir ses expériences professionnelles. Je suis une personne sociable qui aime travailler seul ou en équipe</w:t>
            </w:r>
            <w:r w:rsidR="00387AD5">
              <w:t xml:space="preserve">. </w:t>
            </w:r>
          </w:p>
          <w:p w14:paraId="41AAD3E2" w14:textId="5E6C4034" w:rsidR="00036450" w:rsidRPr="00B65818" w:rsidRDefault="00387AD5" w:rsidP="000E0BCF">
            <w:r>
              <w:t>Je suis débrouillard et serviable.</w:t>
            </w:r>
            <w:r w:rsidR="0074028F">
              <w:t xml:space="preserve"> </w:t>
            </w:r>
          </w:p>
          <w:p w14:paraId="518F55A6" w14:textId="77777777" w:rsidR="00036450" w:rsidRPr="00B65818" w:rsidRDefault="00036450" w:rsidP="00036450"/>
          <w:sdt>
            <w:sdtPr>
              <w:id w:val="-1954003311"/>
              <w:placeholder>
                <w:docPart w:val="C314BD211E0E4105909D013FDE8BFEFF"/>
              </w:placeholder>
              <w:temporary/>
              <w:showingPlcHdr/>
              <w15:appearance w15:val="hidden"/>
            </w:sdtPr>
            <w:sdtContent>
              <w:p w14:paraId="5931BAA7" w14:textId="0742296F" w:rsidR="004D3011" w:rsidRPr="00B65818" w:rsidRDefault="00CB0055" w:rsidP="00B65818">
                <w:pPr>
                  <w:pStyle w:val="Titre3"/>
                </w:pPr>
                <w:r w:rsidRPr="00B65818">
                  <w:rPr>
                    <w:lang w:bidi="nl-NL"/>
                  </w:rPr>
                  <w:t>Contact</w:t>
                </w:r>
              </w:p>
            </w:sdtContent>
          </w:sdt>
          <w:p w14:paraId="63D2852A" w14:textId="5102D215" w:rsidR="004D3011" w:rsidRPr="00B65818" w:rsidRDefault="00B65818" w:rsidP="004D3011">
            <w:r>
              <w:t>Numéro de téléphone :</w:t>
            </w:r>
          </w:p>
          <w:p w14:paraId="1E4B8DB4" w14:textId="54DB07EF" w:rsidR="004D3011" w:rsidRDefault="00B65818" w:rsidP="004D3011">
            <w:r>
              <w:t xml:space="preserve">+32 472 71 36 06 </w:t>
            </w:r>
          </w:p>
          <w:p w14:paraId="736BC1F5" w14:textId="77777777" w:rsidR="004D3011" w:rsidRPr="00B65818" w:rsidRDefault="004D3011" w:rsidP="004D3011"/>
          <w:sdt>
            <w:sdtPr>
              <w:id w:val="-240260293"/>
              <w:placeholder>
                <w:docPart w:val="42482A46105641858655DFFF3B9F4C4E"/>
              </w:placeholder>
              <w:temporary/>
              <w:showingPlcHdr/>
              <w15:appearance w15:val="hidden"/>
            </w:sdtPr>
            <w:sdtContent>
              <w:p w14:paraId="07FCC958" w14:textId="77777777" w:rsidR="004D3011" w:rsidRPr="00B65818" w:rsidRDefault="004D3011" w:rsidP="004D3011">
                <w:r w:rsidRPr="00B65818">
                  <w:rPr>
                    <w:lang w:bidi="nl-NL"/>
                  </w:rPr>
                  <w:t>E-MAIL:</w:t>
                </w:r>
              </w:p>
            </w:sdtContent>
          </w:sdt>
          <w:p w14:paraId="7A28B2E7" w14:textId="02A257AB" w:rsidR="004E77F9" w:rsidRPr="00D375D1" w:rsidRDefault="00762661" w:rsidP="00D375D1">
            <w:pPr>
              <w:rPr>
                <w:rFonts w:ascii="Arial" w:hAnsi="Arial" w:cs="Arial"/>
                <w:color w:val="4D5156"/>
                <w:shd w:val="clear" w:color="auto" w:fill="FFFFFF"/>
              </w:rPr>
            </w:pPr>
            <w:hyperlink r:id="rId10" w:history="1">
              <w:r w:rsidRPr="00D318E2">
                <w:rPr>
                  <w:rStyle w:val="Lienhypertexte"/>
                </w:rPr>
                <w:t>theogheysens27</w:t>
              </w:r>
              <w:r w:rsidRPr="00D318E2">
                <w:rPr>
                  <w:rStyle w:val="Lienhypertexte"/>
                  <w:rFonts w:ascii="Arial" w:hAnsi="Arial" w:cs="Arial"/>
                  <w:shd w:val="clear" w:color="auto" w:fill="FFFFFF"/>
                </w:rPr>
                <w:t>@gmail.com</w:t>
              </w:r>
            </w:hyperlink>
          </w:p>
          <w:p w14:paraId="2521A60D" w14:textId="77777777" w:rsidR="000E0BCF" w:rsidRDefault="000E0BCF" w:rsidP="004D3011"/>
          <w:p w14:paraId="59D99C47" w14:textId="08DD1F22" w:rsidR="00574B9A" w:rsidRDefault="00BF5024" w:rsidP="00574B9A">
            <w:pPr>
              <w:pStyle w:val="Titre3"/>
            </w:pPr>
            <w:r>
              <w:t>Langue</w:t>
            </w:r>
          </w:p>
          <w:p w14:paraId="6C28C278" w14:textId="0ED2EA49" w:rsidR="00574B9A" w:rsidRDefault="00574B9A" w:rsidP="00574B9A">
            <w:r>
              <w:t>Français</w:t>
            </w:r>
            <w:r w:rsidR="0082278C">
              <w:t> :</w:t>
            </w:r>
            <w:r>
              <w:t xml:space="preserve"> langue maternell</w:t>
            </w:r>
            <w:r w:rsidR="0082278C">
              <w:t>e</w:t>
            </w:r>
          </w:p>
          <w:p w14:paraId="36024318" w14:textId="495C92C2" w:rsidR="00FF6AF1" w:rsidRDefault="00FF6AF1" w:rsidP="00574B9A">
            <w:r>
              <w:t>Anglais : C1</w:t>
            </w:r>
          </w:p>
          <w:p w14:paraId="11A6552C" w14:textId="1CC3CCE6" w:rsidR="00BC759E" w:rsidRPr="00574B9A" w:rsidRDefault="00BC759E" w:rsidP="00574B9A">
            <w:r>
              <w:t xml:space="preserve">Néerlandais : </w:t>
            </w:r>
            <w:r w:rsidR="00296BD7">
              <w:t>A</w:t>
            </w:r>
            <w:r w:rsidR="001B061E">
              <w:t>2/B1</w:t>
            </w:r>
          </w:p>
          <w:p w14:paraId="7E14F508" w14:textId="6D4151E7" w:rsidR="000E0BCF" w:rsidRDefault="000E0BCF" w:rsidP="000E0BCF">
            <w:pPr>
              <w:pStyle w:val="Titre3"/>
              <w:rPr>
                <w:rFonts w:eastAsiaTheme="minorEastAsia" w:cstheme="minorBidi"/>
                <w:color w:val="auto"/>
                <w:sz w:val="24"/>
              </w:rPr>
            </w:pPr>
          </w:p>
          <w:p w14:paraId="75CD5125" w14:textId="77777777" w:rsidR="000E0BCF" w:rsidRDefault="000E0BCF" w:rsidP="004D3011"/>
          <w:p w14:paraId="770224CC" w14:textId="77777777" w:rsidR="000E0BCF" w:rsidRDefault="000E0BCF" w:rsidP="004D3011"/>
          <w:p w14:paraId="4FBEE0B5" w14:textId="42A695A5" w:rsidR="000E0BCF" w:rsidRPr="00B65818" w:rsidRDefault="000E0BCF" w:rsidP="004D3011"/>
          <w:p w14:paraId="10F27F37" w14:textId="627808F6" w:rsidR="004D3011" w:rsidRPr="00B65818" w:rsidRDefault="004D3011" w:rsidP="004D3011"/>
        </w:tc>
        <w:tc>
          <w:tcPr>
            <w:tcW w:w="691" w:type="dxa"/>
          </w:tcPr>
          <w:p w14:paraId="420722EB" w14:textId="77777777" w:rsidR="001B2ABD" w:rsidRPr="00B65818" w:rsidRDefault="001B2ABD" w:rsidP="000C45FF">
            <w:pPr>
              <w:tabs>
                <w:tab w:val="left" w:pos="990"/>
              </w:tabs>
            </w:pPr>
          </w:p>
        </w:tc>
        <w:tc>
          <w:tcPr>
            <w:tcW w:w="6248" w:type="dxa"/>
            <w:gridSpan w:val="2"/>
          </w:tcPr>
          <w:p w14:paraId="26D36538" w14:textId="556F0EAB" w:rsidR="001B2ABD" w:rsidRPr="00B65818" w:rsidRDefault="00B65818" w:rsidP="00036450">
            <w:pPr>
              <w:pStyle w:val="Titre2"/>
            </w:pPr>
            <w:r>
              <w:t>formation</w:t>
            </w:r>
          </w:p>
          <w:p w14:paraId="764DB821" w14:textId="7E69F75D" w:rsidR="00914F1B" w:rsidRPr="00B65818" w:rsidRDefault="00914F1B" w:rsidP="00914F1B">
            <w:pPr>
              <w:pStyle w:val="Titre4"/>
            </w:pPr>
            <w:r>
              <w:t>E</w:t>
            </w:r>
            <w:r w:rsidR="00F30C15">
              <w:t>PHEC</w:t>
            </w:r>
            <w:r>
              <w:t xml:space="preserve"> de Louvain-la-Neuve</w:t>
            </w:r>
          </w:p>
          <w:p w14:paraId="1E9DC4DF" w14:textId="77777777" w:rsidR="00914F1B" w:rsidRDefault="00914F1B" w:rsidP="00914F1B">
            <w:pPr>
              <w:pStyle w:val="Date"/>
              <w:numPr>
                <w:ilvl w:val="0"/>
                <w:numId w:val="14"/>
              </w:numPr>
            </w:pPr>
            <w:r>
              <w:t>2023-2024 : première année en Technologie de l’informatique</w:t>
            </w:r>
          </w:p>
          <w:p w14:paraId="259674A8" w14:textId="635CC65C" w:rsidR="00914F1B" w:rsidRDefault="00914F1B" w:rsidP="00914F1B">
            <w:pPr>
              <w:pStyle w:val="Paragraphedeliste"/>
              <w:numPr>
                <w:ilvl w:val="0"/>
                <w:numId w:val="14"/>
              </w:numPr>
            </w:pPr>
            <w:r>
              <w:t xml:space="preserve">2024-2025 : deuxième année en </w:t>
            </w:r>
            <w:r w:rsidR="00F30C15">
              <w:t>T</w:t>
            </w:r>
            <w:r>
              <w:t xml:space="preserve">echnologie de l’informatique </w:t>
            </w:r>
          </w:p>
          <w:p w14:paraId="453F7B5D" w14:textId="34ED88EA" w:rsidR="00F30C15" w:rsidRDefault="00F30C15" w:rsidP="006E7A85">
            <w:pPr>
              <w:pStyle w:val="Paragraphedeliste"/>
              <w:numPr>
                <w:ilvl w:val="0"/>
                <w:numId w:val="14"/>
              </w:numPr>
            </w:pPr>
            <w:r>
              <w:t xml:space="preserve">2025-2026 : troisième année en Technologie de l’informatique dont le premier quadrimestre en Erasmus à </w:t>
            </w:r>
            <w:r w:rsidR="006E7A85">
              <w:t>l’USN(</w:t>
            </w:r>
            <w:proofErr w:type="spellStart"/>
            <w:r w:rsidR="006E7A85" w:rsidRPr="006E7A85">
              <w:t>University</w:t>
            </w:r>
            <w:proofErr w:type="spellEnd"/>
            <w:r w:rsidR="006E7A85" w:rsidRPr="006E7A85">
              <w:t xml:space="preserve"> of South-</w:t>
            </w:r>
            <w:proofErr w:type="spellStart"/>
            <w:r w:rsidR="006E7A85" w:rsidRPr="006E7A85">
              <w:t>Eastern</w:t>
            </w:r>
            <w:proofErr w:type="spellEnd"/>
            <w:r w:rsidR="006E7A85">
              <w:t xml:space="preserve"> </w:t>
            </w:r>
            <w:proofErr w:type="spellStart"/>
            <w:r w:rsidR="006E7A85">
              <w:t>Norway</w:t>
            </w:r>
            <w:proofErr w:type="spellEnd"/>
            <w:r w:rsidR="006E7A85">
              <w:t xml:space="preserve">) sur le site de </w:t>
            </w:r>
            <w:proofErr w:type="spellStart"/>
            <w:r w:rsidR="006E7A85">
              <w:t>Kongsberg</w:t>
            </w:r>
            <w:proofErr w:type="spellEnd"/>
            <w:r>
              <w:t>.</w:t>
            </w:r>
          </w:p>
          <w:p w14:paraId="1E1253BB" w14:textId="77777777" w:rsidR="00B3153B" w:rsidRDefault="00B3153B" w:rsidP="00B65818">
            <w:pPr>
              <w:pStyle w:val="Titre4"/>
            </w:pPr>
          </w:p>
          <w:p w14:paraId="1763CD13" w14:textId="77777777" w:rsidR="00914F1B" w:rsidRPr="00B65818" w:rsidRDefault="00914F1B" w:rsidP="00914F1B">
            <w:pPr>
              <w:pStyle w:val="Titre4"/>
            </w:pPr>
            <w:r>
              <w:t xml:space="preserve">Université Catholique de Louvain-la-Neuve </w:t>
            </w:r>
          </w:p>
          <w:p w14:paraId="6ABEFFFB" w14:textId="77777777" w:rsidR="00914F1B" w:rsidRDefault="00914F1B" w:rsidP="00914F1B">
            <w:pPr>
              <w:pStyle w:val="Date"/>
              <w:numPr>
                <w:ilvl w:val="0"/>
                <w:numId w:val="14"/>
              </w:numPr>
            </w:pPr>
            <w:r>
              <w:t xml:space="preserve">2021-2022 : première année d’ingénieur civil </w:t>
            </w:r>
          </w:p>
          <w:p w14:paraId="3C6F3539" w14:textId="77777777" w:rsidR="00914F1B" w:rsidRDefault="00914F1B" w:rsidP="00914F1B">
            <w:pPr>
              <w:pStyle w:val="Paragraphedeliste"/>
              <w:numPr>
                <w:ilvl w:val="0"/>
                <w:numId w:val="14"/>
              </w:numPr>
            </w:pPr>
            <w:r>
              <w:t xml:space="preserve">2022-2023 : première année d’ingénieur civil  </w:t>
            </w:r>
          </w:p>
          <w:p w14:paraId="190FDF64" w14:textId="77777777" w:rsidR="00B3153B" w:rsidRDefault="00B3153B" w:rsidP="00B65818">
            <w:pPr>
              <w:pStyle w:val="Titre4"/>
            </w:pPr>
          </w:p>
          <w:p w14:paraId="7D438104" w14:textId="4022FB4F" w:rsidR="00036450" w:rsidRDefault="00B65818" w:rsidP="00B65818">
            <w:pPr>
              <w:pStyle w:val="Titre4"/>
            </w:pPr>
            <w:r>
              <w:t xml:space="preserve">Collège Sainte-Marie Mouscron </w:t>
            </w:r>
          </w:p>
          <w:p w14:paraId="7101C3F6" w14:textId="140A19CE" w:rsidR="00896B44" w:rsidRPr="00B65818" w:rsidRDefault="00B65818" w:rsidP="00036450">
            <w:pPr>
              <w:pStyle w:val="Paragraphedeliste"/>
              <w:numPr>
                <w:ilvl w:val="0"/>
                <w:numId w:val="23"/>
              </w:numPr>
            </w:pPr>
            <w:r>
              <w:t>2006-2021</w:t>
            </w:r>
          </w:p>
          <w:p w14:paraId="0023EF04" w14:textId="71877E03" w:rsidR="00036450" w:rsidRPr="00B65818" w:rsidRDefault="001C213A" w:rsidP="00036450">
            <w:pPr>
              <w:pStyle w:val="Titre2"/>
            </w:pPr>
            <w:r>
              <w:t xml:space="preserve">experiences professionnelles </w:t>
            </w:r>
          </w:p>
          <w:p w14:paraId="358B3C63" w14:textId="77777777" w:rsidR="00AC4066" w:rsidRPr="00B65818" w:rsidRDefault="00AC4066" w:rsidP="00AC4066"/>
          <w:p w14:paraId="39986AB9" w14:textId="1F5A1658" w:rsidR="00AC4066" w:rsidRDefault="00FD1E39" w:rsidP="00AC4066">
            <w:pPr>
              <w:pStyle w:val="Titre4"/>
            </w:pPr>
            <w:proofErr w:type="spellStart"/>
            <w:r>
              <w:t>Moresto</w:t>
            </w:r>
            <w:proofErr w:type="spellEnd"/>
            <w:r>
              <w:t xml:space="preserve">, Charmettes </w:t>
            </w:r>
            <w:r w:rsidR="00AC4066">
              <w:t xml:space="preserve">– serveur </w:t>
            </w:r>
          </w:p>
          <w:p w14:paraId="2742FCFF" w14:textId="7C79A7AC" w:rsidR="00AC4066" w:rsidRPr="00B65818" w:rsidRDefault="009F7EBC" w:rsidP="00AC4066">
            <w:r>
              <w:t>Novembre</w:t>
            </w:r>
            <w:r w:rsidR="00AC4066">
              <w:t xml:space="preserve"> 2023 </w:t>
            </w:r>
            <w:r>
              <w:t xml:space="preserve">- </w:t>
            </w:r>
            <w:r w:rsidR="009A2A57">
              <w:t>actuellement</w:t>
            </w:r>
          </w:p>
          <w:p w14:paraId="4FF0888B" w14:textId="55029ACC" w:rsidR="00AC4066" w:rsidRDefault="00AC4066" w:rsidP="00AC4066">
            <w:r>
              <w:t>Service en salle</w:t>
            </w:r>
            <w:r w:rsidR="00FD1E39">
              <w:t xml:space="preserve"> et au ba</w:t>
            </w:r>
            <w:r w:rsidR="009F7EBC">
              <w:t>rman</w:t>
            </w:r>
          </w:p>
          <w:p w14:paraId="7B6A3BF6" w14:textId="77777777" w:rsidR="00AC4066" w:rsidRDefault="00AC4066" w:rsidP="00AC4066">
            <w:pPr>
              <w:pStyle w:val="Titre4"/>
            </w:pPr>
          </w:p>
          <w:p w14:paraId="231E3FF2" w14:textId="7C58F2DE" w:rsidR="00AC4066" w:rsidRDefault="00AC4066" w:rsidP="00AC4066">
            <w:pPr>
              <w:pStyle w:val="Titre4"/>
            </w:pPr>
            <w:r>
              <w:t xml:space="preserve">Au bœuf by Greg et Steph – serveur </w:t>
            </w:r>
          </w:p>
          <w:p w14:paraId="5A87F91C" w14:textId="77777777" w:rsidR="00AC4066" w:rsidRPr="00B65818" w:rsidRDefault="00AC4066" w:rsidP="00AC4066">
            <w:r>
              <w:t xml:space="preserve">Juillet 2023 </w:t>
            </w:r>
          </w:p>
          <w:p w14:paraId="2D6C8AFA" w14:textId="77777777" w:rsidR="00AC4066" w:rsidRDefault="00AC4066" w:rsidP="00AC4066">
            <w:r>
              <w:t xml:space="preserve">Service en salle. </w:t>
            </w:r>
          </w:p>
          <w:p w14:paraId="32AC9D60" w14:textId="77777777" w:rsidR="00AC4066" w:rsidRDefault="00AC4066" w:rsidP="001C213A">
            <w:pPr>
              <w:pStyle w:val="Titre4"/>
            </w:pPr>
          </w:p>
          <w:p w14:paraId="130330A0" w14:textId="335A84FD" w:rsidR="001C213A" w:rsidRPr="001C213A" w:rsidRDefault="001C213A" w:rsidP="001C213A">
            <w:pPr>
              <w:pStyle w:val="Titre4"/>
            </w:pPr>
            <w:r>
              <w:t xml:space="preserve">Scout première unité de Mouscron – </w:t>
            </w:r>
            <w:r w:rsidR="00A402DA">
              <w:t xml:space="preserve">membre – responsable - </w:t>
            </w:r>
            <w:r>
              <w:t xml:space="preserve">animation </w:t>
            </w:r>
            <w:r w:rsidR="003F5071">
              <w:t>jeune</w:t>
            </w:r>
            <w:r>
              <w:t xml:space="preserve">s </w:t>
            </w:r>
            <w:r w:rsidR="00A402DA">
              <w:t>–</w:t>
            </w:r>
            <w:r w:rsidR="00E1679D">
              <w:t xml:space="preserve"> </w:t>
            </w:r>
            <w:r w:rsidR="00A402DA">
              <w:t xml:space="preserve">organisation </w:t>
            </w:r>
            <w:r w:rsidR="00CB66B1">
              <w:t xml:space="preserve">des </w:t>
            </w:r>
            <w:r w:rsidR="00A402DA">
              <w:t>camps</w:t>
            </w:r>
          </w:p>
          <w:p w14:paraId="3155A512" w14:textId="26AF52B1" w:rsidR="001C213A" w:rsidRDefault="001C213A" w:rsidP="001C213A">
            <w:r>
              <w:t>2019-2021</w:t>
            </w:r>
          </w:p>
          <w:p w14:paraId="4C5EA96F" w14:textId="2DB3052F" w:rsidR="001C213A" w:rsidRPr="001C213A" w:rsidRDefault="001C213A" w:rsidP="001C213A">
            <w:r>
              <w:t>Bénévole lors d’événements en tant que serveur ou barman</w:t>
            </w:r>
            <w:r w:rsidR="006F5C48">
              <w:t xml:space="preserve"> (</w:t>
            </w:r>
            <w:r w:rsidR="00CC15B2">
              <w:t>nuit du compas</w:t>
            </w:r>
            <w:r w:rsidR="00335970">
              <w:t xml:space="preserve">, pi </w:t>
            </w:r>
            <w:r w:rsidR="006E7A85">
              <w:t>bars,...</w:t>
            </w:r>
            <w:r w:rsidR="00845D5F">
              <w:t>)</w:t>
            </w:r>
          </w:p>
          <w:p w14:paraId="5EBD16C8" w14:textId="74299CD2" w:rsidR="00B65818" w:rsidRPr="00B65818" w:rsidRDefault="001C213A" w:rsidP="00B65818">
            <w:r>
              <w:t>2021-2023</w:t>
            </w:r>
          </w:p>
          <w:p w14:paraId="2BCCF822" w14:textId="3F38317A" w:rsidR="004D3011" w:rsidRDefault="001C213A" w:rsidP="00036450">
            <w:r>
              <w:t>Animer et être responsable d’un groupe d’une quarantaine d’enfants.</w:t>
            </w:r>
          </w:p>
          <w:p w14:paraId="4AB92B0A" w14:textId="77777777" w:rsidR="004D3011" w:rsidRPr="00B65818" w:rsidRDefault="004D3011" w:rsidP="00036450"/>
          <w:p w14:paraId="7E4FBE2F" w14:textId="4A8D83F1" w:rsidR="0074028F" w:rsidRDefault="00762661" w:rsidP="006F2E7A">
            <w:pPr>
              <w:pStyle w:val="Titre2"/>
            </w:pPr>
            <w:r>
              <w:t>Soft Skiils</w:t>
            </w:r>
          </w:p>
          <w:p w14:paraId="7FA7A368" w14:textId="79650BF3" w:rsidR="006F2E7A" w:rsidRDefault="006F2E7A" w:rsidP="006F2E7A">
            <w:r>
              <w:t>-</w:t>
            </w:r>
            <w:r w:rsidR="00983656">
              <w:t>A l’aise en public</w:t>
            </w:r>
          </w:p>
          <w:p w14:paraId="733654F5" w14:textId="319066EF" w:rsidR="006F2E7A" w:rsidRDefault="006F2E7A" w:rsidP="006F2E7A">
            <w:r>
              <w:t>-</w:t>
            </w:r>
            <w:r w:rsidR="00CB0A78">
              <w:t xml:space="preserve">Gestion d’équipe </w:t>
            </w:r>
          </w:p>
          <w:p w14:paraId="000FBFF6" w14:textId="071BE781" w:rsidR="00F30C15" w:rsidRPr="006F2E7A" w:rsidRDefault="00F30C15" w:rsidP="006F2E7A">
            <w:r>
              <w:t>-Gestion du stress</w:t>
            </w:r>
          </w:p>
          <w:p w14:paraId="3756F463" w14:textId="77777777" w:rsidR="0074028F" w:rsidRDefault="0074028F" w:rsidP="0074028F">
            <w:pPr>
              <w:rPr>
                <w:color w:val="FFFFFF" w:themeColor="background1"/>
              </w:rPr>
            </w:pPr>
          </w:p>
          <w:p w14:paraId="06D23E71" w14:textId="65E5CF18" w:rsidR="0074028F" w:rsidRPr="0074028F" w:rsidRDefault="0074028F" w:rsidP="0074028F">
            <w:pPr>
              <w:pStyle w:val="Paragraphedeliste"/>
              <w:numPr>
                <w:ilvl w:val="0"/>
                <w:numId w:val="19"/>
              </w:numPr>
              <w:rPr>
                <w:color w:val="FFFFFF" w:themeColor="background1"/>
              </w:rPr>
            </w:pPr>
          </w:p>
        </w:tc>
      </w:tr>
    </w:tbl>
    <w:p w14:paraId="2FF792A6" w14:textId="7880908D" w:rsidR="00F90BB1" w:rsidRPr="00B65818" w:rsidRDefault="00F90BB1" w:rsidP="000C45FF">
      <w:pPr>
        <w:tabs>
          <w:tab w:val="left" w:pos="990"/>
        </w:tabs>
      </w:pPr>
    </w:p>
    <w:sectPr w:rsidR="00F90BB1" w:rsidRPr="00B65818" w:rsidSect="002D3CA3">
      <w:headerReference w:type="default" r:id="rId11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FA2C" w14:textId="77777777" w:rsidR="005521E8" w:rsidRDefault="005521E8" w:rsidP="000C45FF">
      <w:r>
        <w:separator/>
      </w:r>
    </w:p>
  </w:endnote>
  <w:endnote w:type="continuationSeparator" w:id="0">
    <w:p w14:paraId="58C9A732" w14:textId="77777777" w:rsidR="005521E8" w:rsidRDefault="005521E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4FA9" w14:textId="77777777" w:rsidR="005521E8" w:rsidRDefault="005521E8" w:rsidP="000C45FF">
      <w:r>
        <w:separator/>
      </w:r>
    </w:p>
  </w:footnote>
  <w:footnote w:type="continuationSeparator" w:id="0">
    <w:p w14:paraId="0631ECFA" w14:textId="77777777" w:rsidR="005521E8" w:rsidRDefault="005521E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E1CA" w14:textId="77777777" w:rsidR="000C45FF" w:rsidRPr="00212A28" w:rsidRDefault="000C45FF">
    <w:pPr>
      <w:pStyle w:val="En-tte"/>
    </w:pPr>
    <w:r w:rsidRPr="00212A28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42CD2C8" wp14:editId="069F290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Afbeelding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C4AF6C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BBE1C0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A8EF7CC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1005E3A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D8269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901E06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EC72BE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2EED10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DC4C6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AC490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210A"/>
    <w:multiLevelType w:val="hybridMultilevel"/>
    <w:tmpl w:val="56A096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785DEB"/>
    <w:multiLevelType w:val="hybridMultilevel"/>
    <w:tmpl w:val="792866E8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751DC"/>
    <w:multiLevelType w:val="hybridMultilevel"/>
    <w:tmpl w:val="F446E5B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71DFB"/>
    <w:multiLevelType w:val="hybridMultilevel"/>
    <w:tmpl w:val="10EA44D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C0920"/>
    <w:multiLevelType w:val="hybridMultilevel"/>
    <w:tmpl w:val="7682ED72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A749E"/>
    <w:multiLevelType w:val="hybridMultilevel"/>
    <w:tmpl w:val="21C042F6"/>
    <w:lvl w:ilvl="0" w:tplc="D5C8E2D4">
      <w:start w:val="2019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11E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A65C63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0F87718"/>
    <w:multiLevelType w:val="hybridMultilevel"/>
    <w:tmpl w:val="6CF8C36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EE2E0B"/>
    <w:multiLevelType w:val="hybridMultilevel"/>
    <w:tmpl w:val="D9342560"/>
    <w:lvl w:ilvl="0" w:tplc="AE94DA42">
      <w:start w:val="2019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D52C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B092859"/>
    <w:multiLevelType w:val="hybridMultilevel"/>
    <w:tmpl w:val="2190E24C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824B0"/>
    <w:multiLevelType w:val="hybridMultilevel"/>
    <w:tmpl w:val="765AE0CC"/>
    <w:lvl w:ilvl="0" w:tplc="D5C8E2D4">
      <w:start w:val="2019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311583">
    <w:abstractNumId w:val="16"/>
  </w:num>
  <w:num w:numId="2" w16cid:durableId="429735714">
    <w:abstractNumId w:val="20"/>
  </w:num>
  <w:num w:numId="3" w16cid:durableId="337855793">
    <w:abstractNumId w:val="8"/>
  </w:num>
  <w:num w:numId="4" w16cid:durableId="1198464792">
    <w:abstractNumId w:val="3"/>
  </w:num>
  <w:num w:numId="5" w16cid:durableId="1333755499">
    <w:abstractNumId w:val="2"/>
  </w:num>
  <w:num w:numId="6" w16cid:durableId="448624385">
    <w:abstractNumId w:val="1"/>
  </w:num>
  <w:num w:numId="7" w16cid:durableId="1559823773">
    <w:abstractNumId w:val="0"/>
  </w:num>
  <w:num w:numId="8" w16cid:durableId="2049601743">
    <w:abstractNumId w:val="9"/>
  </w:num>
  <w:num w:numId="9" w16cid:durableId="871848507">
    <w:abstractNumId w:val="7"/>
  </w:num>
  <w:num w:numId="10" w16cid:durableId="352345463">
    <w:abstractNumId w:val="6"/>
  </w:num>
  <w:num w:numId="11" w16cid:durableId="2098940182">
    <w:abstractNumId w:val="5"/>
  </w:num>
  <w:num w:numId="12" w16cid:durableId="344483835">
    <w:abstractNumId w:val="4"/>
  </w:num>
  <w:num w:numId="13" w16cid:durableId="134761999">
    <w:abstractNumId w:val="17"/>
  </w:num>
  <w:num w:numId="14" w16cid:durableId="1955793072">
    <w:abstractNumId w:val="12"/>
  </w:num>
  <w:num w:numId="15" w16cid:durableId="81611049">
    <w:abstractNumId w:val="10"/>
  </w:num>
  <w:num w:numId="16" w16cid:durableId="1746681675">
    <w:abstractNumId w:val="21"/>
  </w:num>
  <w:num w:numId="17" w16cid:durableId="1523669323">
    <w:abstractNumId w:val="19"/>
  </w:num>
  <w:num w:numId="18" w16cid:durableId="1937129269">
    <w:abstractNumId w:val="11"/>
  </w:num>
  <w:num w:numId="19" w16cid:durableId="372121546">
    <w:abstractNumId w:val="14"/>
  </w:num>
  <w:num w:numId="20" w16cid:durableId="2091846655">
    <w:abstractNumId w:val="22"/>
  </w:num>
  <w:num w:numId="21" w16cid:durableId="2126074443">
    <w:abstractNumId w:val="15"/>
  </w:num>
  <w:num w:numId="22" w16cid:durableId="1551579031">
    <w:abstractNumId w:val="18"/>
  </w:num>
  <w:num w:numId="23" w16cid:durableId="1307198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18"/>
    <w:rsid w:val="00033ADE"/>
    <w:rsid w:val="00036450"/>
    <w:rsid w:val="00041B89"/>
    <w:rsid w:val="000807F0"/>
    <w:rsid w:val="00084FE7"/>
    <w:rsid w:val="00094499"/>
    <w:rsid w:val="000C45FF"/>
    <w:rsid w:val="000E0BCF"/>
    <w:rsid w:val="000E3FD1"/>
    <w:rsid w:val="00112054"/>
    <w:rsid w:val="00127899"/>
    <w:rsid w:val="001424E5"/>
    <w:rsid w:val="001525E1"/>
    <w:rsid w:val="00180329"/>
    <w:rsid w:val="0019001F"/>
    <w:rsid w:val="001A74A5"/>
    <w:rsid w:val="001B061E"/>
    <w:rsid w:val="001B2ABD"/>
    <w:rsid w:val="001C213A"/>
    <w:rsid w:val="001E0391"/>
    <w:rsid w:val="001E1759"/>
    <w:rsid w:val="001F1ECC"/>
    <w:rsid w:val="00212A28"/>
    <w:rsid w:val="00236FF0"/>
    <w:rsid w:val="002400EB"/>
    <w:rsid w:val="00256CF7"/>
    <w:rsid w:val="00281FD5"/>
    <w:rsid w:val="00296BD7"/>
    <w:rsid w:val="002D3CA3"/>
    <w:rsid w:val="0030481B"/>
    <w:rsid w:val="003156FC"/>
    <w:rsid w:val="003254B5"/>
    <w:rsid w:val="00335970"/>
    <w:rsid w:val="0037121F"/>
    <w:rsid w:val="003812A2"/>
    <w:rsid w:val="00387AD5"/>
    <w:rsid w:val="003973F3"/>
    <w:rsid w:val="003A6B7D"/>
    <w:rsid w:val="003B06CA"/>
    <w:rsid w:val="003F5071"/>
    <w:rsid w:val="00406685"/>
    <w:rsid w:val="004071FC"/>
    <w:rsid w:val="004142CD"/>
    <w:rsid w:val="00445947"/>
    <w:rsid w:val="004813B3"/>
    <w:rsid w:val="00496591"/>
    <w:rsid w:val="004C63E4"/>
    <w:rsid w:val="004D3011"/>
    <w:rsid w:val="004E32F7"/>
    <w:rsid w:val="004E77F9"/>
    <w:rsid w:val="005262AC"/>
    <w:rsid w:val="005521E8"/>
    <w:rsid w:val="00557BA1"/>
    <w:rsid w:val="00574B9A"/>
    <w:rsid w:val="005C71DA"/>
    <w:rsid w:val="005E39D5"/>
    <w:rsid w:val="00600670"/>
    <w:rsid w:val="00620258"/>
    <w:rsid w:val="0062123A"/>
    <w:rsid w:val="0064614A"/>
    <w:rsid w:val="00646E75"/>
    <w:rsid w:val="006771D0"/>
    <w:rsid w:val="006E7A85"/>
    <w:rsid w:val="006F060C"/>
    <w:rsid w:val="006F2E7A"/>
    <w:rsid w:val="006F5C48"/>
    <w:rsid w:val="00715C71"/>
    <w:rsid w:val="00715FCB"/>
    <w:rsid w:val="0074028F"/>
    <w:rsid w:val="00740D7B"/>
    <w:rsid w:val="00743101"/>
    <w:rsid w:val="00762661"/>
    <w:rsid w:val="00774F42"/>
    <w:rsid w:val="007775E1"/>
    <w:rsid w:val="007867A0"/>
    <w:rsid w:val="007927F5"/>
    <w:rsid w:val="00802CA0"/>
    <w:rsid w:val="0082278C"/>
    <w:rsid w:val="00826CB9"/>
    <w:rsid w:val="00835EB5"/>
    <w:rsid w:val="00845D5F"/>
    <w:rsid w:val="00896B44"/>
    <w:rsid w:val="00914F1B"/>
    <w:rsid w:val="009260CD"/>
    <w:rsid w:val="00952C25"/>
    <w:rsid w:val="00983656"/>
    <w:rsid w:val="009A2A57"/>
    <w:rsid w:val="009A2DBD"/>
    <w:rsid w:val="009D074C"/>
    <w:rsid w:val="009E2778"/>
    <w:rsid w:val="009F7EBC"/>
    <w:rsid w:val="00A15347"/>
    <w:rsid w:val="00A2118D"/>
    <w:rsid w:val="00A402DA"/>
    <w:rsid w:val="00A54D46"/>
    <w:rsid w:val="00AC4066"/>
    <w:rsid w:val="00AD76E2"/>
    <w:rsid w:val="00B20152"/>
    <w:rsid w:val="00B3153B"/>
    <w:rsid w:val="00B359E4"/>
    <w:rsid w:val="00B56278"/>
    <w:rsid w:val="00B57D98"/>
    <w:rsid w:val="00B65818"/>
    <w:rsid w:val="00B70850"/>
    <w:rsid w:val="00B7247C"/>
    <w:rsid w:val="00BC759E"/>
    <w:rsid w:val="00BF5024"/>
    <w:rsid w:val="00C066B6"/>
    <w:rsid w:val="00C37BA1"/>
    <w:rsid w:val="00C42485"/>
    <w:rsid w:val="00C4674C"/>
    <w:rsid w:val="00C506CF"/>
    <w:rsid w:val="00C507C1"/>
    <w:rsid w:val="00C51BC8"/>
    <w:rsid w:val="00C72BED"/>
    <w:rsid w:val="00C84AF6"/>
    <w:rsid w:val="00C9578B"/>
    <w:rsid w:val="00CB0055"/>
    <w:rsid w:val="00CB0A78"/>
    <w:rsid w:val="00CB66B1"/>
    <w:rsid w:val="00CC0C6D"/>
    <w:rsid w:val="00CC15B2"/>
    <w:rsid w:val="00D04BFE"/>
    <w:rsid w:val="00D2522B"/>
    <w:rsid w:val="00D375D1"/>
    <w:rsid w:val="00D422DE"/>
    <w:rsid w:val="00D5459D"/>
    <w:rsid w:val="00DA1F4D"/>
    <w:rsid w:val="00DA2E35"/>
    <w:rsid w:val="00DA3CDD"/>
    <w:rsid w:val="00DD172A"/>
    <w:rsid w:val="00E1679D"/>
    <w:rsid w:val="00E25A26"/>
    <w:rsid w:val="00E4381A"/>
    <w:rsid w:val="00E55D74"/>
    <w:rsid w:val="00E96D2A"/>
    <w:rsid w:val="00F16985"/>
    <w:rsid w:val="00F30C15"/>
    <w:rsid w:val="00F60274"/>
    <w:rsid w:val="00F77FB9"/>
    <w:rsid w:val="00F90BB1"/>
    <w:rsid w:val="00FB068F"/>
    <w:rsid w:val="00FD1E39"/>
    <w:rsid w:val="00FD3E98"/>
    <w:rsid w:val="00FF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9E3FF5"/>
  <w14:defaultImageDpi w14:val="32767"/>
  <w15:chartTrackingRefBased/>
  <w15:docId w15:val="{05B1B29C-7437-4328-9C20-F9A10D5B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BA1"/>
    <w:rPr>
      <w:rFonts w:ascii="Century Gothic" w:hAnsi="Century Gothic"/>
      <w:sz w:val="18"/>
      <w:szCs w:val="22"/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557BA1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557BA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557BA1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557BA1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557BA1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557BA1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557BA1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557BA1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557BA1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57BA1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557BA1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557BA1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557BA1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557BA1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557BA1"/>
  </w:style>
  <w:style w:type="character" w:customStyle="1" w:styleId="DateCar">
    <w:name w:val="Date Car"/>
    <w:basedOn w:val="Policepardfaut"/>
    <w:link w:val="Date"/>
    <w:uiPriority w:val="99"/>
    <w:rsid w:val="00557BA1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557BA1"/>
    <w:rPr>
      <w:rFonts w:ascii="Century Gothic" w:hAnsi="Century Gothic"/>
      <w:color w:val="B85A22" w:themeColor="accent2" w:themeShade="BF"/>
      <w:u w:val="single"/>
    </w:rPr>
  </w:style>
  <w:style w:type="character" w:customStyle="1" w:styleId="Onopgelostemelding1">
    <w:name w:val="Onopgeloste melding 1"/>
    <w:basedOn w:val="Policepardfaut"/>
    <w:uiPriority w:val="99"/>
    <w:semiHidden/>
    <w:rsid w:val="00557BA1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57BA1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7BA1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557BA1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557BA1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557BA1"/>
    <w:rPr>
      <w:rFonts w:ascii="Century Gothic" w:hAnsi="Century Gothic"/>
      <w:b/>
      <w:sz w:val="18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7BA1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7BA1"/>
    <w:rPr>
      <w:rFonts w:ascii="Segoe UI" w:hAnsi="Segoe UI" w:cs="Segoe UI"/>
      <w:sz w:val="18"/>
      <w:szCs w:val="18"/>
    </w:rPr>
  </w:style>
  <w:style w:type="character" w:customStyle="1" w:styleId="1">
    <w:name w:val="@他1"/>
    <w:basedOn w:val="Policepardfaut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557BA1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557BA1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557BA1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557BA1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557BA1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557BA1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557BA1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557BA1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57BA1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557BA1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557BA1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557BA1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557BA1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557BA1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557BA1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557BA1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557BA1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557BA1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7BA1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557BA1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557BA1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557BA1"/>
  </w:style>
  <w:style w:type="character" w:styleId="Titredulivre">
    <w:name w:val="Book Title"/>
    <w:basedOn w:val="Policepardfaut"/>
    <w:uiPriority w:val="33"/>
    <w:semiHidden/>
    <w:qFormat/>
    <w:rsid w:val="00557BA1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557B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557BA1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557B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557BA1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557BA1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557BA1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557BA1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557BA1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557B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557B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557B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557BA1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557BA1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557BA1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557BA1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557BA1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557BA1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557BA1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557BA1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557BA1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557BA1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557BA1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557BA1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557BA1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557BA1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557BA1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557BA1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557B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557BA1"/>
  </w:style>
  <w:style w:type="paragraph" w:styleId="Textedemacro">
    <w:name w:val="macro"/>
    <w:link w:val="TextedemacroCar"/>
    <w:uiPriority w:val="99"/>
    <w:semiHidden/>
    <w:unhideWhenUsed/>
    <w:rsid w:val="00557B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557BA1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557BA1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557BA1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557BA1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557BA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557B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557BA1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557B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557B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557B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557BA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57BA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57BA1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557BA1"/>
    <w:rPr>
      <w:rFonts w:ascii="Century Gothic" w:hAnsi="Century Gothic"/>
      <w:sz w:val="16"/>
      <w:szCs w:val="16"/>
    </w:rPr>
  </w:style>
  <w:style w:type="paragraph" w:styleId="Adressedestinataire">
    <w:name w:val="envelope address"/>
    <w:basedOn w:val="Normal"/>
    <w:uiPriority w:val="99"/>
    <w:semiHidden/>
    <w:unhideWhenUsed/>
    <w:rsid w:val="00557BA1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557BA1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557BA1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557BA1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557BA1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557BA1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557BA1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557BA1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57BA1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557BA1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557B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557B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557B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557BA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557B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557BA1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557BA1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557BA1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557BA1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557BA1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557BA1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557BA1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557BA1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557BA1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557BA1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557BA1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557BA1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557BA1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557BA1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557BA1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557BA1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557BA1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557BA1"/>
  </w:style>
  <w:style w:type="character" w:customStyle="1" w:styleId="TitredenoteCar">
    <w:name w:val="Titre de note Car"/>
    <w:basedOn w:val="Policepardfaut"/>
    <w:link w:val="Titredenote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557B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557BA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20">
    <w:name w:val="List Table 2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557BA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30">
    <w:name w:val="List Table 3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557BA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557BA1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557BA1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557BA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557BA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557BA1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557BA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557BA1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557BA1"/>
  </w:style>
  <w:style w:type="character" w:customStyle="1" w:styleId="SalutationsCar">
    <w:name w:val="Salutations Car"/>
    <w:basedOn w:val="Policepardfaut"/>
    <w:link w:val="Salutations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557B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557B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557B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557B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557B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557BA1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leausimple10">
    <w:name w:val="Table Simple 1"/>
    <w:basedOn w:val="TableauNormal"/>
    <w:uiPriority w:val="99"/>
    <w:semiHidden/>
    <w:unhideWhenUsed/>
    <w:rsid w:val="00557B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557B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557B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557B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557BA1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57BA1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57BA1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57BA1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57BA1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57BA1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57BA1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57BA1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57BA1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557BA1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557BA1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557BA1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557BA1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557B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557B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557B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557B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557B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55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557BA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557BA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3">
    <w:name w:val="Grid Table 3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557B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557B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557B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57BA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57BA1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557BA1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557B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557B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557BA1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557BA1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557BA1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557BA1"/>
    <w:pPr>
      <w:spacing w:after="200"/>
    </w:pPr>
    <w:rPr>
      <w:i/>
      <w:iCs/>
      <w:color w:val="775F55" w:themeColor="text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762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theogheysens27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eog\AppData\Local\Microsoft\Office\16.0\DTS\fr-BE%7bD01B24A8-1D81-46DE-88A1-BEF74DB0A21F%7d\%7bC983020B-8C81-4E9A-A601-DEF9DBDDE732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14BD211E0E4105909D013FDE8BFE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96A9D7-FAF8-4661-974B-47B72A1FCAE5}"/>
      </w:docPartPr>
      <w:docPartBody>
        <w:p w:rsidR="00AD79C3" w:rsidRDefault="00CC16A7">
          <w:pPr>
            <w:pStyle w:val="C314BD211E0E4105909D013FDE8BFEFF"/>
          </w:pPr>
          <w:r w:rsidRPr="00212A28">
            <w:rPr>
              <w:lang w:bidi="nl-NL"/>
            </w:rPr>
            <w:t>Contact</w:t>
          </w:r>
        </w:p>
      </w:docPartBody>
    </w:docPart>
    <w:docPart>
      <w:docPartPr>
        <w:name w:val="42482A46105641858655DFFF3B9F4C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A691E4-570F-41AE-BBA0-433C3E903393}"/>
      </w:docPartPr>
      <w:docPartBody>
        <w:p w:rsidR="00AD79C3" w:rsidRDefault="00CC16A7">
          <w:pPr>
            <w:pStyle w:val="42482A46105641858655DFFF3B9F4C4E"/>
          </w:pPr>
          <w:r w:rsidRPr="00212A28">
            <w:rPr>
              <w:lang w:bidi="nl-NL"/>
            </w:rPr>
            <w:t>E-MAIL: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C3"/>
    <w:rsid w:val="005A7DB5"/>
    <w:rsid w:val="00740D7B"/>
    <w:rsid w:val="009A2DBD"/>
    <w:rsid w:val="00AD79C3"/>
    <w:rsid w:val="00C93AF8"/>
    <w:rsid w:val="00CC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BE" w:eastAsia="fr-B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val="nl-NL" w:eastAsia="ja-JP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314BD211E0E4105909D013FDE8BFEFF">
    <w:name w:val="C314BD211E0E4105909D013FDE8BFEFF"/>
  </w:style>
  <w:style w:type="paragraph" w:customStyle="1" w:styleId="42482A46105641858655DFFF3B9F4C4E">
    <w:name w:val="42482A46105641858655DFFF3B9F4C4E"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character" w:customStyle="1" w:styleId="Titre2Car">
    <w:name w:val="Titre 2 Car"/>
    <w:basedOn w:val="Policepardfaut"/>
    <w:link w:val="Titre2"/>
    <w:uiPriority w:val="9"/>
    <w:rPr>
      <w:rFonts w:ascii="Century Gothic" w:eastAsiaTheme="majorEastAsia" w:hAnsi="Century Gothic" w:cstheme="majorBidi"/>
      <w:b/>
      <w:bCs/>
      <w:caps/>
      <w:kern w:val="0"/>
      <w:szCs w:val="26"/>
      <w:lang w:val="nl-NL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{C983020B-8C81-4E9A-A601-DEF9DBDDE732}tf00546271_win32.dotx</Template>
  <TotalTime>17</TotalTime>
  <Pages>1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Gheysens</dc:creator>
  <cp:keywords/>
  <dc:description/>
  <cp:lastModifiedBy>Théo Gheysens</cp:lastModifiedBy>
  <cp:revision>5</cp:revision>
  <dcterms:created xsi:type="dcterms:W3CDTF">2025-05-20T15:48:00Z</dcterms:created>
  <dcterms:modified xsi:type="dcterms:W3CDTF">2025-09-17T20:41:00Z</dcterms:modified>
</cp:coreProperties>
</file>