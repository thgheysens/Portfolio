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1300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76"/>
        <w:gridCol w:w="691"/>
        <w:gridCol w:w="2081"/>
        <w:gridCol w:w="4167"/>
      </w:tblGrid>
      <w:tr w:rsidR="000807F0" w:rsidRPr="006E5E1C" w14:paraId="564DD2AA" w14:textId="77777777" w:rsidTr="009607FB">
        <w:trPr>
          <w:gridAfter w:val="1"/>
          <w:wAfter w:w="4167" w:type="dxa"/>
          <w:trHeight w:val="3681"/>
        </w:trPr>
        <w:tc>
          <w:tcPr>
            <w:tcW w:w="6248" w:type="dxa"/>
            <w:gridSpan w:val="3"/>
            <w:vAlign w:val="bottom"/>
          </w:tcPr>
          <w:p w14:paraId="6747E08F" w14:textId="2A950307" w:rsidR="000807F0" w:rsidRPr="006E5E1C" w:rsidRDefault="00B3153B" w:rsidP="009607FB">
            <w:pPr>
              <w:pStyle w:val="Titre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809EF0" wp14:editId="3355A580">
                  <wp:simplePos x="0" y="0"/>
                  <wp:positionH relativeFrom="column">
                    <wp:posOffset>3804920</wp:posOffset>
                  </wp:positionH>
                  <wp:positionV relativeFrom="paragraph">
                    <wp:posOffset>-191135</wp:posOffset>
                  </wp:positionV>
                  <wp:extent cx="1847215" cy="2009775"/>
                  <wp:effectExtent l="0" t="0" r="635" b="9525"/>
                  <wp:wrapNone/>
                  <wp:docPr id="1259683769" name="Image 2" descr="Une image contenant habits, personne, Visage humain, ho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83769" name="Image 2" descr="Une image contenant habits, personne, Visage humain, homme&#10;&#10;Le contenu généré par l’IA peut être incorrect.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87"/>
                          <a:stretch/>
                        </pic:blipFill>
                        <pic:spPr bwMode="auto">
                          <a:xfrm>
                            <a:off x="0" y="0"/>
                            <a:ext cx="1847215" cy="200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07F0" w:rsidRPr="006E5E1C">
              <w:rPr>
                <w:lang w:val="en-US"/>
              </w:rPr>
              <w:t xml:space="preserve">Gheysens théo </w:t>
            </w:r>
          </w:p>
          <w:p w14:paraId="4B7EB0B4" w14:textId="45929BD6" w:rsidR="000807F0" w:rsidRPr="006E5E1C" w:rsidRDefault="008A636B" w:rsidP="009607FB">
            <w:pPr>
              <w:pStyle w:val="Sous-titre"/>
              <w:rPr>
                <w:sz w:val="22"/>
                <w:szCs w:val="22"/>
                <w:lang w:val="en-US"/>
              </w:rPr>
            </w:pPr>
            <w:r>
              <w:rPr>
                <w:spacing w:val="1"/>
                <w:w w:val="65"/>
                <w:sz w:val="22"/>
                <w:szCs w:val="22"/>
                <w:lang w:val="en-US"/>
              </w:rPr>
              <w:t>Computer Technology S</w:t>
            </w:r>
            <w:r w:rsidR="00351BA2">
              <w:rPr>
                <w:spacing w:val="1"/>
                <w:w w:val="65"/>
                <w:sz w:val="22"/>
                <w:szCs w:val="22"/>
                <w:lang w:val="en-US"/>
              </w:rPr>
              <w:t>tuden</w:t>
            </w:r>
            <w:r w:rsidR="00351BA2">
              <w:rPr>
                <w:w w:val="65"/>
                <w:sz w:val="22"/>
                <w:szCs w:val="22"/>
                <w:lang w:val="en-US"/>
              </w:rPr>
              <w:t>t</w:t>
            </w:r>
          </w:p>
        </w:tc>
      </w:tr>
      <w:tr w:rsidR="000B767D" w:rsidRPr="006E5E1C" w14:paraId="48DA1C41" w14:textId="77777777" w:rsidTr="009607FB">
        <w:trPr>
          <w:trHeight w:val="7100"/>
        </w:trPr>
        <w:tc>
          <w:tcPr>
            <w:tcW w:w="3476" w:type="dxa"/>
          </w:tcPr>
          <w:p w14:paraId="51C5AA44" w14:textId="77777777" w:rsidR="00175752" w:rsidRPr="006E5E1C" w:rsidRDefault="00175752" w:rsidP="009607FB">
            <w:pPr>
              <w:pStyle w:val="Titre3"/>
              <w:rPr>
                <w:lang w:val="en-US"/>
              </w:rPr>
            </w:pPr>
          </w:p>
          <w:p w14:paraId="692269D1" w14:textId="65F05E3C" w:rsidR="000B767D" w:rsidRPr="006E5E1C" w:rsidRDefault="000B767D" w:rsidP="009607FB">
            <w:pPr>
              <w:pStyle w:val="Titre3"/>
              <w:rPr>
                <w:lang w:val="en-US"/>
              </w:rPr>
            </w:pPr>
            <w:r w:rsidRPr="006E5E1C">
              <w:rPr>
                <w:lang w:val="en-US"/>
              </w:rPr>
              <w:t>About me</w:t>
            </w:r>
          </w:p>
          <w:p w14:paraId="6842739B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My name is Théo Gheysens. I was born on the 27th of July 2003. I am a young Belgian student in Computer Technology. I would like to broaden my professional experience as a full- stack developer. I am a sociable person who likes to work either alone or as part of a team. </w:t>
            </w:r>
          </w:p>
          <w:p w14:paraId="5859E4BD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I am resourceful and helpful. </w:t>
            </w:r>
          </w:p>
          <w:p w14:paraId="0BA901ED" w14:textId="77777777" w:rsidR="000B767D" w:rsidRPr="006E5E1C" w:rsidRDefault="000B767D" w:rsidP="009607FB">
            <w:pPr>
              <w:rPr>
                <w:lang w:val="en-US"/>
              </w:rPr>
            </w:pPr>
          </w:p>
          <w:sdt>
            <w:sdtPr>
              <w:id w:val="-1954003311"/>
              <w:placeholder>
                <w:docPart w:val="E82ED75B69FA4487856A7E3C68FFF040"/>
              </w:placeholder>
              <w:temporary/>
              <w:showingPlcHdr/>
              <w15:appearance w15:val="hidden"/>
            </w:sdtPr>
            <w:sdtContent>
              <w:p w14:paraId="519E4D4C" w14:textId="6B6039A1" w:rsidR="000B767D" w:rsidRPr="006E5E1C" w:rsidRDefault="000B767D" w:rsidP="00924043">
                <w:pPr>
                  <w:pStyle w:val="Titre3"/>
                  <w:rPr>
                    <w:lang w:val="en-US"/>
                  </w:rPr>
                </w:pPr>
                <w:r w:rsidRPr="006E5E1C">
                  <w:rPr>
                    <w:lang w:val="en-US" w:bidi="nl-NL"/>
                  </w:rPr>
                  <w:t>Contact</w:t>
                </w:r>
              </w:p>
            </w:sdtContent>
          </w:sdt>
          <w:p w14:paraId="580EAF9A" w14:textId="77777777" w:rsidR="00924043" w:rsidRPr="006E5E1C" w:rsidRDefault="00924043" w:rsidP="009607FB">
            <w:pPr>
              <w:rPr>
                <w:lang w:val="en-US"/>
              </w:rPr>
            </w:pPr>
          </w:p>
          <w:p w14:paraId="410831F4" w14:textId="658FC893" w:rsidR="000B767D" w:rsidRPr="006E5E1C" w:rsidRDefault="00624D1C" w:rsidP="009607FB">
            <w:pPr>
              <w:rPr>
                <w:lang w:val="en-US"/>
              </w:rPr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DE"/>
                </mc:Choice>
                <mc:Fallback>
                  <w:t>📞</w:t>
                </mc:Fallback>
              </mc:AlternateContent>
            </w:r>
            <w:r w:rsidR="00924043" w:rsidRPr="006E5E1C">
              <w:rPr>
                <w:lang w:val="en-US"/>
              </w:rPr>
              <w:t xml:space="preserve"> : </w:t>
            </w:r>
            <w:r w:rsidR="000B767D" w:rsidRPr="006E5E1C">
              <w:rPr>
                <w:lang w:val="en-US"/>
              </w:rPr>
              <w:t xml:space="preserve">+32 472 71 36 06 </w:t>
            </w:r>
          </w:p>
          <w:p w14:paraId="757C1263" w14:textId="77777777" w:rsidR="00C14F54" w:rsidRPr="006E5E1C" w:rsidRDefault="00C14F54" w:rsidP="009607FB">
            <w:pPr>
              <w:rPr>
                <w:lang w:val="en-US"/>
              </w:rPr>
            </w:pPr>
          </w:p>
          <w:p w14:paraId="04C657C2" w14:textId="4DACDE6A" w:rsidR="000B767D" w:rsidRPr="006E5E1C" w:rsidRDefault="00787AF5" w:rsidP="009607FB">
            <w:pPr>
              <w:rPr>
                <w:lang w:val="en-US"/>
              </w:rPr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E7"/>
                </mc:Choice>
                <mc:Fallback>
                  <w:t>📧</w:t>
                </mc:Fallback>
              </mc:AlternateContent>
            </w:r>
            <w:r w:rsidRPr="006E5E1C">
              <w:rPr>
                <w:lang w:val="en-US"/>
              </w:rPr>
              <w:t xml:space="preserve"> : </w:t>
            </w:r>
            <w:hyperlink r:id="rId10" w:history="1">
              <w:r w:rsidR="00C14F54" w:rsidRPr="006E5E1C">
                <w:rPr>
                  <w:rStyle w:val="Lienhypertexte"/>
                  <w:lang w:val="en-US"/>
                </w:rPr>
                <w:t>theogheysens27@gmail.com</w:t>
              </w:r>
            </w:hyperlink>
          </w:p>
          <w:p w14:paraId="48216D64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456E6CD8" w14:textId="77777777" w:rsidR="000B767D" w:rsidRPr="006E5E1C" w:rsidRDefault="000B767D" w:rsidP="009607FB">
            <w:pPr>
              <w:pStyle w:val="Titre3"/>
              <w:rPr>
                <w:lang w:val="en-US"/>
              </w:rPr>
            </w:pPr>
            <w:r w:rsidRPr="006E5E1C">
              <w:rPr>
                <w:lang w:val="en-US"/>
              </w:rPr>
              <w:t>Languages</w:t>
            </w:r>
          </w:p>
          <w:p w14:paraId="38527A4E" w14:textId="178E43BB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French: </w:t>
            </w:r>
            <w:r w:rsidR="00351BA2" w:rsidRPr="006E5E1C">
              <w:rPr>
                <w:lang w:val="en-US"/>
              </w:rPr>
              <w:t>native</w:t>
            </w:r>
          </w:p>
          <w:p w14:paraId="4F2AC206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English: C1</w:t>
            </w:r>
          </w:p>
          <w:p w14:paraId="36624928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Dutch: A2/B1</w:t>
            </w:r>
          </w:p>
          <w:p w14:paraId="739D495D" w14:textId="77777777" w:rsidR="000B767D" w:rsidRPr="006E5E1C" w:rsidRDefault="000B767D" w:rsidP="009607FB">
            <w:pPr>
              <w:pStyle w:val="Titre3"/>
              <w:rPr>
                <w:rFonts w:eastAsiaTheme="minorEastAsia" w:cstheme="minorBidi"/>
                <w:color w:val="auto"/>
                <w:sz w:val="24"/>
                <w:lang w:val="en-US"/>
              </w:rPr>
            </w:pPr>
          </w:p>
          <w:p w14:paraId="741459B6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4BC28EBB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01EA8044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1C476C80" w14:textId="77777777" w:rsidR="000B767D" w:rsidRPr="006E5E1C" w:rsidRDefault="000B767D" w:rsidP="009607FB">
            <w:pPr>
              <w:rPr>
                <w:lang w:val="en-US"/>
              </w:rPr>
            </w:pPr>
          </w:p>
        </w:tc>
        <w:tc>
          <w:tcPr>
            <w:tcW w:w="691" w:type="dxa"/>
          </w:tcPr>
          <w:p w14:paraId="7B1A1C07" w14:textId="77777777" w:rsidR="000B767D" w:rsidRPr="006E5E1C" w:rsidRDefault="000B767D" w:rsidP="009607FB">
            <w:pPr>
              <w:tabs>
                <w:tab w:val="left" w:pos="990"/>
              </w:tabs>
              <w:rPr>
                <w:lang w:val="en-US"/>
              </w:rPr>
            </w:pPr>
          </w:p>
        </w:tc>
        <w:tc>
          <w:tcPr>
            <w:tcW w:w="6248" w:type="dxa"/>
            <w:gridSpan w:val="2"/>
          </w:tcPr>
          <w:p w14:paraId="289DFA71" w14:textId="77777777" w:rsidR="00175752" w:rsidRPr="006E5E1C" w:rsidRDefault="00175752" w:rsidP="009607FB">
            <w:pPr>
              <w:pStyle w:val="Titre2"/>
              <w:rPr>
                <w:lang w:val="en-US"/>
              </w:rPr>
            </w:pPr>
          </w:p>
          <w:p w14:paraId="33B22BDC" w14:textId="56C406D6" w:rsidR="000B767D" w:rsidRPr="006E5E1C" w:rsidRDefault="000B767D" w:rsidP="009607FB">
            <w:pPr>
              <w:pStyle w:val="Titre2"/>
              <w:rPr>
                <w:lang w:val="en-US"/>
              </w:rPr>
            </w:pPr>
            <w:r w:rsidRPr="006E5E1C">
              <w:rPr>
                <w:lang w:val="en-US"/>
              </w:rPr>
              <w:t>EDUCATION</w:t>
            </w:r>
          </w:p>
          <w:p w14:paraId="260F9EFC" w14:textId="77777777" w:rsidR="0031564A" w:rsidRPr="006E5E1C" w:rsidRDefault="0031564A" w:rsidP="009607FB">
            <w:pPr>
              <w:pStyle w:val="Titre4"/>
              <w:rPr>
                <w:lang w:val="en-US"/>
              </w:rPr>
            </w:pPr>
          </w:p>
          <w:p w14:paraId="55495F60" w14:textId="1389BC75" w:rsidR="000B767D" w:rsidRPr="006E5E1C" w:rsidRDefault="000B767D" w:rsidP="009607FB">
            <w:pPr>
              <w:pStyle w:val="Titre4"/>
              <w:rPr>
                <w:lang w:val="en-US"/>
              </w:rPr>
            </w:pPr>
            <w:r w:rsidRPr="006E5E1C">
              <w:rPr>
                <w:lang w:val="en-US"/>
              </w:rPr>
              <w:t>University of Ho Chi Minh City, Vietnam - IT department</w:t>
            </w:r>
          </w:p>
          <w:p w14:paraId="7ADCD883" w14:textId="77777777" w:rsidR="000B767D" w:rsidRDefault="000B767D" w:rsidP="009607FB">
            <w:pPr>
              <w:pStyle w:val="Titre4"/>
            </w:pPr>
            <w:r w:rsidRPr="006E5E1C">
              <w:rPr>
                <w:lang w:val="en-US"/>
              </w:rPr>
              <w:t xml:space="preserve">      </w:t>
            </w:r>
            <w:r>
              <w:t xml:space="preserve">•    </w:t>
            </w:r>
            <w:r w:rsidRPr="00122DA4">
              <w:rPr>
                <w:b w:val="0"/>
                <w:bCs/>
              </w:rPr>
              <w:t>March 2025</w:t>
            </w:r>
            <w:r>
              <w:t xml:space="preserve"> </w:t>
            </w:r>
            <w:r w:rsidRPr="0070338E">
              <w:rPr>
                <w:b w:val="0"/>
                <w:bCs/>
              </w:rPr>
              <w:t xml:space="preserve">– « Rubik’s cube solver » </w:t>
            </w:r>
            <w:proofErr w:type="spellStart"/>
            <w:r w:rsidRPr="0070338E">
              <w:rPr>
                <w:b w:val="0"/>
                <w:bCs/>
              </w:rPr>
              <w:t>project</w:t>
            </w:r>
            <w:proofErr w:type="spellEnd"/>
          </w:p>
          <w:p w14:paraId="056B1659" w14:textId="77777777" w:rsidR="000B767D" w:rsidRPr="00EF74BD" w:rsidRDefault="000B767D" w:rsidP="009607FB"/>
          <w:p w14:paraId="78451870" w14:textId="22A65E43" w:rsidR="000B767D" w:rsidRPr="00B65818" w:rsidRDefault="000B767D" w:rsidP="009607FB">
            <w:pPr>
              <w:pStyle w:val="Titre4"/>
            </w:pPr>
            <w:r>
              <w:t>E</w:t>
            </w:r>
            <w:r w:rsidR="00C14F54">
              <w:t>PHEC,</w:t>
            </w:r>
            <w:r>
              <w:t xml:space="preserve"> Louvain-la-Neuve</w:t>
            </w:r>
            <w:r w:rsidR="00C14F54">
              <w:t xml:space="preserve"> – Bachelor in Computer </w:t>
            </w:r>
            <w:proofErr w:type="spellStart"/>
            <w:r w:rsidR="00C14F54">
              <w:t>Technology</w:t>
            </w:r>
            <w:proofErr w:type="spellEnd"/>
          </w:p>
          <w:p w14:paraId="0DC7852A" w14:textId="77777777" w:rsidR="000B767D" w:rsidRDefault="000B767D" w:rsidP="009607FB">
            <w:pPr>
              <w:pStyle w:val="Date"/>
              <w:numPr>
                <w:ilvl w:val="0"/>
                <w:numId w:val="14"/>
              </w:numPr>
            </w:pPr>
            <w:r>
              <w:t xml:space="preserve">2023-2024: first </w:t>
            </w:r>
            <w:proofErr w:type="spellStart"/>
            <w:r>
              <w:t>year</w:t>
            </w:r>
            <w:proofErr w:type="spellEnd"/>
            <w:r>
              <w:t xml:space="preserve"> in Computer </w:t>
            </w:r>
            <w:proofErr w:type="spellStart"/>
            <w:r>
              <w:t>Technology</w:t>
            </w:r>
            <w:proofErr w:type="spellEnd"/>
          </w:p>
          <w:p w14:paraId="3A4C5521" w14:textId="77777777" w:rsidR="000B767D" w:rsidRDefault="000B767D" w:rsidP="009607FB">
            <w:pPr>
              <w:pStyle w:val="Paragraphedeliste"/>
              <w:numPr>
                <w:ilvl w:val="0"/>
                <w:numId w:val="14"/>
              </w:numPr>
            </w:pPr>
            <w:r>
              <w:t xml:space="preserve">2024-2025: second </w:t>
            </w:r>
            <w:proofErr w:type="spellStart"/>
            <w:r>
              <w:t>year</w:t>
            </w:r>
            <w:proofErr w:type="spellEnd"/>
            <w:r>
              <w:t xml:space="preserve"> in Computer </w:t>
            </w:r>
            <w:proofErr w:type="spellStart"/>
            <w:r>
              <w:t>Technology</w:t>
            </w:r>
            <w:proofErr w:type="spellEnd"/>
            <w:r>
              <w:t xml:space="preserve"> </w:t>
            </w:r>
          </w:p>
          <w:p w14:paraId="256C438E" w14:textId="599C9CC3" w:rsidR="006E5E1C" w:rsidRPr="006E5E1C" w:rsidRDefault="006E5E1C" w:rsidP="009607FB">
            <w:pPr>
              <w:pStyle w:val="Paragraphedeliste"/>
              <w:numPr>
                <w:ilvl w:val="0"/>
                <w:numId w:val="14"/>
              </w:numPr>
              <w:rPr>
                <w:lang w:val="en-US"/>
              </w:rPr>
            </w:pPr>
            <w:r w:rsidRPr="006E5E1C">
              <w:rPr>
                <w:lang w:val="en-US"/>
              </w:rPr>
              <w:t>2025–2026: Third year in Information Technology, with the first semester spent on an Erasmus exchange at the University of South-Eastern Norway (USN), Kongsberg campus.</w:t>
            </w:r>
          </w:p>
          <w:p w14:paraId="1D6AA7A9" w14:textId="77777777" w:rsidR="000B767D" w:rsidRPr="006E5E1C" w:rsidRDefault="000B767D" w:rsidP="009607FB">
            <w:pPr>
              <w:pStyle w:val="Titre4"/>
              <w:rPr>
                <w:lang w:val="en-US"/>
              </w:rPr>
            </w:pPr>
          </w:p>
          <w:p w14:paraId="1FAEBB9D" w14:textId="77777777" w:rsidR="000B767D" w:rsidRPr="00B65818" w:rsidRDefault="000B767D" w:rsidP="009607FB">
            <w:pPr>
              <w:pStyle w:val="Titre4"/>
            </w:pPr>
            <w:r>
              <w:t xml:space="preserve">Catholic </w:t>
            </w:r>
            <w:proofErr w:type="spellStart"/>
            <w:r>
              <w:t>University</w:t>
            </w:r>
            <w:proofErr w:type="spellEnd"/>
            <w:r>
              <w:t xml:space="preserve"> of Louvain-la-Neuve </w:t>
            </w:r>
          </w:p>
          <w:p w14:paraId="0D6038E0" w14:textId="77777777" w:rsidR="000B767D" w:rsidRDefault="000B767D" w:rsidP="009607FB">
            <w:pPr>
              <w:pStyle w:val="Date"/>
              <w:numPr>
                <w:ilvl w:val="0"/>
                <w:numId w:val="14"/>
              </w:numPr>
            </w:pPr>
            <w:r>
              <w:t xml:space="preserve">2021-2022: first </w:t>
            </w:r>
            <w:proofErr w:type="spellStart"/>
            <w:r>
              <w:t>year</w:t>
            </w:r>
            <w:proofErr w:type="spellEnd"/>
            <w:r>
              <w:t xml:space="preserve"> of civil engineering </w:t>
            </w:r>
          </w:p>
          <w:p w14:paraId="3F729DC0" w14:textId="77777777" w:rsidR="000B767D" w:rsidRDefault="000B767D" w:rsidP="009607FB">
            <w:pPr>
              <w:pStyle w:val="Paragraphedeliste"/>
              <w:numPr>
                <w:ilvl w:val="0"/>
                <w:numId w:val="14"/>
              </w:numPr>
            </w:pPr>
            <w:r>
              <w:t xml:space="preserve">2022-2023: first </w:t>
            </w:r>
            <w:proofErr w:type="spellStart"/>
            <w:r>
              <w:t>year</w:t>
            </w:r>
            <w:proofErr w:type="spellEnd"/>
            <w:r>
              <w:t xml:space="preserve"> of civil engineering  </w:t>
            </w:r>
          </w:p>
          <w:p w14:paraId="2B1AA751" w14:textId="77777777" w:rsidR="000B767D" w:rsidRDefault="000B767D" w:rsidP="009607FB">
            <w:pPr>
              <w:pStyle w:val="Titre4"/>
            </w:pPr>
          </w:p>
          <w:p w14:paraId="38919CBA" w14:textId="77777777" w:rsidR="000B767D" w:rsidRDefault="000B767D" w:rsidP="009607FB">
            <w:pPr>
              <w:pStyle w:val="Titre4"/>
            </w:pPr>
            <w:r>
              <w:t xml:space="preserve">Collège Sainte-Marie, Mouscron </w:t>
            </w:r>
          </w:p>
          <w:p w14:paraId="45365E4B" w14:textId="789B0E69" w:rsidR="000B767D" w:rsidRPr="00B65818" w:rsidRDefault="000B767D" w:rsidP="009607FB">
            <w:pPr>
              <w:pStyle w:val="Paragraphedeliste"/>
              <w:numPr>
                <w:ilvl w:val="0"/>
                <w:numId w:val="23"/>
              </w:numPr>
            </w:pPr>
            <w:r>
              <w:t>2006-2021</w:t>
            </w:r>
            <w:r w:rsidR="00200076">
              <w:t xml:space="preserve">, </w:t>
            </w:r>
            <w:proofErr w:type="spellStart"/>
            <w:r w:rsidR="00200076">
              <w:t>secondary</w:t>
            </w:r>
            <w:proofErr w:type="spellEnd"/>
            <w:r w:rsidR="00200076">
              <w:t xml:space="preserve"> </w:t>
            </w:r>
            <w:proofErr w:type="spellStart"/>
            <w:r w:rsidR="00200076">
              <w:t>education</w:t>
            </w:r>
            <w:proofErr w:type="spellEnd"/>
          </w:p>
          <w:p w14:paraId="51CC2B1A" w14:textId="77777777" w:rsidR="000B767D" w:rsidRDefault="000B767D" w:rsidP="009607FB">
            <w:pPr>
              <w:pStyle w:val="Titre2"/>
            </w:pPr>
            <w:r>
              <w:t xml:space="preserve">experiences </w:t>
            </w:r>
          </w:p>
          <w:p w14:paraId="209E65B4" w14:textId="77777777" w:rsidR="000B767D" w:rsidRDefault="000B767D" w:rsidP="009607FB">
            <w:pPr>
              <w:pStyle w:val="Titre4"/>
            </w:pPr>
          </w:p>
          <w:p w14:paraId="77B07B63" w14:textId="149FECA0" w:rsidR="000B767D" w:rsidRPr="006E5E1C" w:rsidRDefault="000B767D" w:rsidP="009607FB">
            <w:pPr>
              <w:pStyle w:val="Titre4"/>
              <w:rPr>
                <w:lang w:val="en-US"/>
              </w:rPr>
            </w:pPr>
            <w:r w:rsidRPr="006E5E1C">
              <w:rPr>
                <w:lang w:val="en-US"/>
              </w:rPr>
              <w:t xml:space="preserve">Restaurant Les </w:t>
            </w:r>
            <w:proofErr w:type="spellStart"/>
            <w:r w:rsidRPr="006E5E1C">
              <w:rPr>
                <w:lang w:val="en-US"/>
              </w:rPr>
              <w:t>Charmettes</w:t>
            </w:r>
            <w:proofErr w:type="spellEnd"/>
            <w:r w:rsidRPr="006E5E1C">
              <w:rPr>
                <w:lang w:val="en-US"/>
              </w:rPr>
              <w:t xml:space="preserve"> </w:t>
            </w:r>
            <w:r w:rsidR="00B03C0F" w:rsidRPr="006E5E1C">
              <w:rPr>
                <w:lang w:val="en-US"/>
              </w:rPr>
              <w:t xml:space="preserve">– The </w:t>
            </w:r>
            <w:proofErr w:type="spellStart"/>
            <w:r w:rsidR="00B03C0F" w:rsidRPr="006E5E1C">
              <w:rPr>
                <w:lang w:val="en-US"/>
              </w:rPr>
              <w:t>Moresto</w:t>
            </w:r>
            <w:proofErr w:type="spellEnd"/>
            <w:r w:rsidR="00B03C0F" w:rsidRPr="006E5E1C">
              <w:rPr>
                <w:lang w:val="en-US"/>
              </w:rPr>
              <w:t xml:space="preserve"> Group </w:t>
            </w:r>
            <w:r w:rsidRPr="006E5E1C">
              <w:rPr>
                <w:lang w:val="en-US"/>
              </w:rPr>
              <w:t xml:space="preserve">- Waiter </w:t>
            </w:r>
            <w:r w:rsidR="00B03C0F" w:rsidRPr="006E5E1C">
              <w:rPr>
                <w:lang w:val="en-US"/>
              </w:rPr>
              <w:t>and Barman</w:t>
            </w:r>
          </w:p>
          <w:p w14:paraId="487A6C5E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November 2023 till now</w:t>
            </w:r>
          </w:p>
          <w:p w14:paraId="1B9C1F1A" w14:textId="3AD31867" w:rsidR="000B767D" w:rsidRPr="006E5E1C" w:rsidRDefault="00C2082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Provided t</w:t>
            </w:r>
            <w:r w:rsidR="000B767D" w:rsidRPr="006E5E1C">
              <w:rPr>
                <w:lang w:val="en-US"/>
              </w:rPr>
              <w:t>able service and</w:t>
            </w:r>
            <w:r w:rsidRPr="006E5E1C">
              <w:rPr>
                <w:lang w:val="en-US"/>
              </w:rPr>
              <w:t xml:space="preserve"> managed bar orders</w:t>
            </w:r>
          </w:p>
          <w:p w14:paraId="4F61F0D3" w14:textId="77777777" w:rsidR="000B767D" w:rsidRPr="006E5E1C" w:rsidRDefault="000B767D" w:rsidP="009607FB">
            <w:pPr>
              <w:pStyle w:val="Titre4"/>
              <w:rPr>
                <w:lang w:val="en-US"/>
              </w:rPr>
            </w:pPr>
          </w:p>
          <w:p w14:paraId="7B60BA52" w14:textId="128AD404" w:rsidR="000B767D" w:rsidRPr="006E5E1C" w:rsidRDefault="000B767D" w:rsidP="009607FB">
            <w:pPr>
              <w:pStyle w:val="Titre4"/>
              <w:rPr>
                <w:lang w:val="en-US"/>
              </w:rPr>
            </w:pPr>
            <w:r w:rsidRPr="006E5E1C">
              <w:rPr>
                <w:lang w:val="en-US"/>
              </w:rPr>
              <w:t xml:space="preserve">Restaurant-Pub « Au </w:t>
            </w:r>
            <w:proofErr w:type="spellStart"/>
            <w:r w:rsidRPr="006E5E1C">
              <w:rPr>
                <w:lang w:val="en-US"/>
              </w:rPr>
              <w:t>bœuf</w:t>
            </w:r>
            <w:proofErr w:type="spellEnd"/>
            <w:r w:rsidRPr="006E5E1C">
              <w:rPr>
                <w:lang w:val="en-US"/>
              </w:rPr>
              <w:t xml:space="preserve"> by Greg et Steph » - </w:t>
            </w:r>
            <w:r w:rsidR="00254A8F" w:rsidRPr="006E5E1C">
              <w:rPr>
                <w:lang w:val="en-US"/>
              </w:rPr>
              <w:t>W</w:t>
            </w:r>
            <w:r w:rsidRPr="006E5E1C">
              <w:rPr>
                <w:lang w:val="en-US"/>
              </w:rPr>
              <w:t xml:space="preserve">aiter </w:t>
            </w:r>
          </w:p>
          <w:p w14:paraId="48D8DCAA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July 2023 </w:t>
            </w:r>
          </w:p>
          <w:p w14:paraId="42964FC8" w14:textId="74622C62" w:rsidR="000B767D" w:rsidRPr="006E5E1C" w:rsidRDefault="00F37281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Provided t</w:t>
            </w:r>
            <w:r w:rsidR="000B767D" w:rsidRPr="006E5E1C">
              <w:rPr>
                <w:lang w:val="en-US"/>
              </w:rPr>
              <w:t>able service</w:t>
            </w:r>
            <w:r w:rsidRPr="006E5E1C">
              <w:rPr>
                <w:lang w:val="en-US"/>
              </w:rPr>
              <w:t xml:space="preserve"> and managed bar orders</w:t>
            </w:r>
          </w:p>
          <w:p w14:paraId="1B7F8652" w14:textId="77777777" w:rsidR="000B767D" w:rsidRPr="006E5E1C" w:rsidRDefault="000B767D" w:rsidP="009607FB">
            <w:pPr>
              <w:pStyle w:val="Titre4"/>
              <w:rPr>
                <w:lang w:val="en-US"/>
              </w:rPr>
            </w:pPr>
          </w:p>
          <w:p w14:paraId="0650C964" w14:textId="3CD2BAAB" w:rsidR="000B767D" w:rsidRPr="006E5E1C" w:rsidRDefault="000B767D" w:rsidP="009607FB">
            <w:pPr>
              <w:pStyle w:val="Titre4"/>
              <w:rPr>
                <w:lang w:val="en-US"/>
              </w:rPr>
            </w:pPr>
            <w:r w:rsidRPr="006E5E1C">
              <w:rPr>
                <w:lang w:val="en-US"/>
              </w:rPr>
              <w:t xml:space="preserve">Scout -1st </w:t>
            </w:r>
            <w:r w:rsidR="00106A05" w:rsidRPr="006E5E1C">
              <w:rPr>
                <w:lang w:val="en-US"/>
              </w:rPr>
              <w:t>U</w:t>
            </w:r>
            <w:r w:rsidRPr="006E5E1C">
              <w:rPr>
                <w:lang w:val="en-US"/>
              </w:rPr>
              <w:t xml:space="preserve">nit of Mouscron - member - leader - youth activities - </w:t>
            </w:r>
            <w:proofErr w:type="spellStart"/>
            <w:r w:rsidRPr="006E5E1C">
              <w:rPr>
                <w:lang w:val="en-US"/>
              </w:rPr>
              <w:t>organisation</w:t>
            </w:r>
            <w:proofErr w:type="spellEnd"/>
            <w:r w:rsidRPr="006E5E1C">
              <w:rPr>
                <w:lang w:val="en-US"/>
              </w:rPr>
              <w:t xml:space="preserve"> of camps</w:t>
            </w:r>
          </w:p>
          <w:p w14:paraId="644AAD62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2019-2021</w:t>
            </w:r>
          </w:p>
          <w:p w14:paraId="1FEA8150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Volunteer at large-scale events as a waiter or barman (Compass Night, pi bars, etc.)</w:t>
            </w:r>
          </w:p>
          <w:p w14:paraId="026FA572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2021-2023</w:t>
            </w:r>
          </w:p>
          <w:p w14:paraId="102AAF8E" w14:textId="1122B81B" w:rsidR="000B767D" w:rsidRPr="006E5E1C" w:rsidRDefault="005724FB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Group leader</w:t>
            </w:r>
            <w:r w:rsidR="000B767D" w:rsidRPr="006E5E1C">
              <w:rPr>
                <w:lang w:val="en-US"/>
              </w:rPr>
              <w:t xml:space="preserve"> in charge of a group of around forty children</w:t>
            </w:r>
            <w:r w:rsidR="002D4AA1" w:rsidRPr="006E5E1C">
              <w:rPr>
                <w:lang w:val="en-US"/>
              </w:rPr>
              <w:t>, preparation of group activities.</w:t>
            </w:r>
          </w:p>
          <w:p w14:paraId="509D8359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45C4D6FB" w14:textId="77777777" w:rsidR="000B767D" w:rsidRPr="006E5E1C" w:rsidRDefault="000B767D" w:rsidP="009607FB">
            <w:pPr>
              <w:pStyle w:val="Titre2"/>
              <w:rPr>
                <w:lang w:val="en-US"/>
              </w:rPr>
            </w:pPr>
            <w:r w:rsidRPr="006E5E1C">
              <w:rPr>
                <w:lang w:val="en-US"/>
              </w:rPr>
              <w:t>Soft Skills</w:t>
            </w:r>
          </w:p>
          <w:p w14:paraId="2B78395F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- Able to work in an international environment</w:t>
            </w:r>
          </w:p>
          <w:p w14:paraId="3E3DB15A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>- At ease in public</w:t>
            </w:r>
          </w:p>
          <w:p w14:paraId="542F207A" w14:textId="2C29AF0B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- Team management </w:t>
            </w:r>
          </w:p>
          <w:p w14:paraId="2EFDCE00" w14:textId="5F08798D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t xml:space="preserve">- </w:t>
            </w:r>
            <w:r w:rsidR="000F1087" w:rsidRPr="006E5E1C">
              <w:rPr>
                <w:lang w:val="en-US"/>
              </w:rPr>
              <w:t>Flexible and adaptable to change</w:t>
            </w:r>
          </w:p>
          <w:p w14:paraId="59D49C22" w14:textId="77777777" w:rsidR="000B767D" w:rsidRPr="006E5E1C" w:rsidRDefault="000B767D" w:rsidP="009607FB">
            <w:pPr>
              <w:rPr>
                <w:lang w:val="en-US"/>
              </w:rPr>
            </w:pPr>
            <w:r w:rsidRPr="006E5E1C">
              <w:rPr>
                <w:lang w:val="en-US"/>
              </w:rPr>
              <w:lastRenderedPageBreak/>
              <w:t>- Empathy</w:t>
            </w:r>
          </w:p>
          <w:p w14:paraId="4C769ECA" w14:textId="77777777" w:rsidR="000B767D" w:rsidRPr="006E5E1C" w:rsidRDefault="000B767D" w:rsidP="009607FB">
            <w:pPr>
              <w:rPr>
                <w:lang w:val="en-US"/>
              </w:rPr>
            </w:pPr>
          </w:p>
          <w:p w14:paraId="7DB68E6F" w14:textId="77777777" w:rsidR="000B767D" w:rsidRPr="006E5E1C" w:rsidRDefault="000B767D" w:rsidP="009607FB">
            <w:pPr>
              <w:rPr>
                <w:color w:val="FFFFFF" w:themeColor="background1"/>
                <w:lang w:val="en-US"/>
              </w:rPr>
            </w:pPr>
          </w:p>
          <w:p w14:paraId="5F833D78" w14:textId="77777777" w:rsidR="000B767D" w:rsidRPr="006E5E1C" w:rsidRDefault="000B767D" w:rsidP="009607FB">
            <w:pPr>
              <w:pStyle w:val="Paragraphedeliste"/>
              <w:numPr>
                <w:ilvl w:val="0"/>
                <w:numId w:val="19"/>
              </w:numPr>
              <w:rPr>
                <w:color w:val="FFFFFF" w:themeColor="background1"/>
                <w:lang w:val="en-US"/>
              </w:rPr>
            </w:pPr>
          </w:p>
        </w:tc>
      </w:tr>
      <w:tr w:rsidR="00EF74BD" w:rsidRPr="006E5E1C" w14:paraId="4675438E" w14:textId="77777777" w:rsidTr="009607FB">
        <w:trPr>
          <w:trHeight w:val="7100"/>
        </w:trPr>
        <w:tc>
          <w:tcPr>
            <w:tcW w:w="3476" w:type="dxa"/>
          </w:tcPr>
          <w:p w14:paraId="0CD6A645" w14:textId="77777777" w:rsidR="00EF74BD" w:rsidRPr="006E5E1C" w:rsidRDefault="00EF74BD" w:rsidP="009607FB">
            <w:pPr>
              <w:pStyle w:val="Titre3"/>
              <w:rPr>
                <w:lang w:val="en-US"/>
              </w:rPr>
            </w:pPr>
          </w:p>
        </w:tc>
        <w:tc>
          <w:tcPr>
            <w:tcW w:w="691" w:type="dxa"/>
          </w:tcPr>
          <w:p w14:paraId="21B56F79" w14:textId="77777777" w:rsidR="00EF74BD" w:rsidRPr="006E5E1C" w:rsidRDefault="00EF74BD" w:rsidP="009607FB">
            <w:pPr>
              <w:tabs>
                <w:tab w:val="left" w:pos="990"/>
              </w:tabs>
              <w:rPr>
                <w:lang w:val="en-US"/>
              </w:rPr>
            </w:pPr>
          </w:p>
        </w:tc>
        <w:tc>
          <w:tcPr>
            <w:tcW w:w="6248" w:type="dxa"/>
            <w:gridSpan w:val="2"/>
          </w:tcPr>
          <w:p w14:paraId="48823698" w14:textId="77777777" w:rsidR="00EF74BD" w:rsidRPr="006E5E1C" w:rsidRDefault="00EF74BD" w:rsidP="009607FB">
            <w:pPr>
              <w:pStyle w:val="Titre2"/>
              <w:rPr>
                <w:lang w:val="en-US"/>
              </w:rPr>
            </w:pPr>
          </w:p>
        </w:tc>
      </w:tr>
    </w:tbl>
    <w:p w14:paraId="2FF792A6" w14:textId="7880908D" w:rsidR="00F90BB1" w:rsidRPr="006E5E1C" w:rsidRDefault="00F90BB1" w:rsidP="000C45FF">
      <w:pPr>
        <w:tabs>
          <w:tab w:val="left" w:pos="990"/>
        </w:tabs>
        <w:rPr>
          <w:lang w:val="en-US"/>
        </w:rPr>
      </w:pPr>
    </w:p>
    <w:sectPr w:rsidR="00F90BB1" w:rsidRPr="006E5E1C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D371" w14:textId="77777777" w:rsidR="008A50DE" w:rsidRDefault="008A50DE" w:rsidP="000C45FF">
      <w:r>
        <w:separator/>
      </w:r>
    </w:p>
  </w:endnote>
  <w:endnote w:type="continuationSeparator" w:id="0">
    <w:p w14:paraId="698293D7" w14:textId="77777777" w:rsidR="008A50DE" w:rsidRDefault="008A50D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A561" w14:textId="77777777" w:rsidR="008A50DE" w:rsidRDefault="008A50DE" w:rsidP="000C45FF">
      <w:r>
        <w:separator/>
      </w:r>
    </w:p>
  </w:footnote>
  <w:footnote w:type="continuationSeparator" w:id="0">
    <w:p w14:paraId="745E8478" w14:textId="77777777" w:rsidR="008A50DE" w:rsidRDefault="008A50D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E1CA" w14:textId="77777777" w:rsidR="000C45FF" w:rsidRPr="00212A28" w:rsidRDefault="000C45FF">
    <w:pPr>
      <w:pStyle w:val="En-tte"/>
    </w:pPr>
    <w:r w:rsidRPr="00212A28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42CD2C8" wp14:editId="069F290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C4AF6C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BBE1C0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8EF7C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1005E3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D8269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901E0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EC72B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2EED1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DC4C6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AC490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210A"/>
    <w:multiLevelType w:val="hybridMultilevel"/>
    <w:tmpl w:val="56A096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785DEB"/>
    <w:multiLevelType w:val="hybridMultilevel"/>
    <w:tmpl w:val="792866E8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751DC"/>
    <w:multiLevelType w:val="hybridMultilevel"/>
    <w:tmpl w:val="F446E5B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71DFB"/>
    <w:multiLevelType w:val="hybridMultilevel"/>
    <w:tmpl w:val="10EA44D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C0920"/>
    <w:multiLevelType w:val="hybridMultilevel"/>
    <w:tmpl w:val="7682ED7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A749E"/>
    <w:multiLevelType w:val="hybridMultilevel"/>
    <w:tmpl w:val="21C042F6"/>
    <w:lvl w:ilvl="0" w:tplc="D5C8E2D4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11E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A65C63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0F87718"/>
    <w:multiLevelType w:val="hybridMultilevel"/>
    <w:tmpl w:val="6CF8C3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E2E0B"/>
    <w:multiLevelType w:val="hybridMultilevel"/>
    <w:tmpl w:val="D9342560"/>
    <w:lvl w:ilvl="0" w:tplc="AE94DA42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D52C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B092859"/>
    <w:multiLevelType w:val="hybridMultilevel"/>
    <w:tmpl w:val="2190E24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824B0"/>
    <w:multiLevelType w:val="hybridMultilevel"/>
    <w:tmpl w:val="765AE0CC"/>
    <w:lvl w:ilvl="0" w:tplc="D5C8E2D4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311583">
    <w:abstractNumId w:val="16"/>
  </w:num>
  <w:num w:numId="2" w16cid:durableId="429735714">
    <w:abstractNumId w:val="20"/>
  </w:num>
  <w:num w:numId="3" w16cid:durableId="337855793">
    <w:abstractNumId w:val="8"/>
  </w:num>
  <w:num w:numId="4" w16cid:durableId="1198464792">
    <w:abstractNumId w:val="3"/>
  </w:num>
  <w:num w:numId="5" w16cid:durableId="1333755499">
    <w:abstractNumId w:val="2"/>
  </w:num>
  <w:num w:numId="6" w16cid:durableId="448624385">
    <w:abstractNumId w:val="1"/>
  </w:num>
  <w:num w:numId="7" w16cid:durableId="1559823773">
    <w:abstractNumId w:val="0"/>
  </w:num>
  <w:num w:numId="8" w16cid:durableId="2049601743">
    <w:abstractNumId w:val="9"/>
  </w:num>
  <w:num w:numId="9" w16cid:durableId="871848507">
    <w:abstractNumId w:val="7"/>
  </w:num>
  <w:num w:numId="10" w16cid:durableId="352345463">
    <w:abstractNumId w:val="6"/>
  </w:num>
  <w:num w:numId="11" w16cid:durableId="2098940182">
    <w:abstractNumId w:val="5"/>
  </w:num>
  <w:num w:numId="12" w16cid:durableId="344483835">
    <w:abstractNumId w:val="4"/>
  </w:num>
  <w:num w:numId="13" w16cid:durableId="134761999">
    <w:abstractNumId w:val="17"/>
  </w:num>
  <w:num w:numId="14" w16cid:durableId="1955793072">
    <w:abstractNumId w:val="12"/>
  </w:num>
  <w:num w:numId="15" w16cid:durableId="81611049">
    <w:abstractNumId w:val="10"/>
  </w:num>
  <w:num w:numId="16" w16cid:durableId="1746681675">
    <w:abstractNumId w:val="21"/>
  </w:num>
  <w:num w:numId="17" w16cid:durableId="1523669323">
    <w:abstractNumId w:val="19"/>
  </w:num>
  <w:num w:numId="18" w16cid:durableId="1937129269">
    <w:abstractNumId w:val="11"/>
  </w:num>
  <w:num w:numId="19" w16cid:durableId="372121546">
    <w:abstractNumId w:val="14"/>
  </w:num>
  <w:num w:numId="20" w16cid:durableId="2091846655">
    <w:abstractNumId w:val="22"/>
  </w:num>
  <w:num w:numId="21" w16cid:durableId="2126074443">
    <w:abstractNumId w:val="15"/>
  </w:num>
  <w:num w:numId="22" w16cid:durableId="1551579031">
    <w:abstractNumId w:val="18"/>
  </w:num>
  <w:num w:numId="23" w16cid:durableId="1307198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18"/>
    <w:rsid w:val="000148B5"/>
    <w:rsid w:val="000258EC"/>
    <w:rsid w:val="00033ADE"/>
    <w:rsid w:val="00036450"/>
    <w:rsid w:val="00041B89"/>
    <w:rsid w:val="000701B0"/>
    <w:rsid w:val="000807F0"/>
    <w:rsid w:val="00084FE7"/>
    <w:rsid w:val="00094499"/>
    <w:rsid w:val="000A1BD5"/>
    <w:rsid w:val="000B767D"/>
    <w:rsid w:val="000C45FF"/>
    <w:rsid w:val="000E0BCF"/>
    <w:rsid w:val="000E3FD1"/>
    <w:rsid w:val="000F1087"/>
    <w:rsid w:val="00106A05"/>
    <w:rsid w:val="00112054"/>
    <w:rsid w:val="00122DA4"/>
    <w:rsid w:val="00127899"/>
    <w:rsid w:val="001424E5"/>
    <w:rsid w:val="001525E1"/>
    <w:rsid w:val="00175752"/>
    <w:rsid w:val="00180329"/>
    <w:rsid w:val="0019001F"/>
    <w:rsid w:val="001A74A5"/>
    <w:rsid w:val="001B061E"/>
    <w:rsid w:val="001B2ABD"/>
    <w:rsid w:val="001C213A"/>
    <w:rsid w:val="001E0391"/>
    <w:rsid w:val="001E1759"/>
    <w:rsid w:val="001E6101"/>
    <w:rsid w:val="001F1C82"/>
    <w:rsid w:val="001F1ECC"/>
    <w:rsid w:val="001F5A0A"/>
    <w:rsid w:val="00200076"/>
    <w:rsid w:val="002014BB"/>
    <w:rsid w:val="00206D31"/>
    <w:rsid w:val="00212A28"/>
    <w:rsid w:val="00224B59"/>
    <w:rsid w:val="00236FF0"/>
    <w:rsid w:val="002400EB"/>
    <w:rsid w:val="00254A8F"/>
    <w:rsid w:val="00256CF7"/>
    <w:rsid w:val="00281FD5"/>
    <w:rsid w:val="00296BD7"/>
    <w:rsid w:val="002A4E81"/>
    <w:rsid w:val="002D3CA3"/>
    <w:rsid w:val="002D4AA1"/>
    <w:rsid w:val="002E21A2"/>
    <w:rsid w:val="0030481B"/>
    <w:rsid w:val="00306EA1"/>
    <w:rsid w:val="0031564A"/>
    <w:rsid w:val="003156FC"/>
    <w:rsid w:val="003254B5"/>
    <w:rsid w:val="00335970"/>
    <w:rsid w:val="00351BA2"/>
    <w:rsid w:val="0037121F"/>
    <w:rsid w:val="003812A2"/>
    <w:rsid w:val="003869B8"/>
    <w:rsid w:val="00387AD5"/>
    <w:rsid w:val="003973F3"/>
    <w:rsid w:val="003A6B7D"/>
    <w:rsid w:val="003B06CA"/>
    <w:rsid w:val="003C6370"/>
    <w:rsid w:val="003D6442"/>
    <w:rsid w:val="003F5071"/>
    <w:rsid w:val="004052B9"/>
    <w:rsid w:val="00406685"/>
    <w:rsid w:val="004071FC"/>
    <w:rsid w:val="004142CD"/>
    <w:rsid w:val="004259D5"/>
    <w:rsid w:val="00443D8D"/>
    <w:rsid w:val="00445947"/>
    <w:rsid w:val="00453DDE"/>
    <w:rsid w:val="004813B3"/>
    <w:rsid w:val="00496591"/>
    <w:rsid w:val="004C63E4"/>
    <w:rsid w:val="004D3011"/>
    <w:rsid w:val="004E0EDE"/>
    <w:rsid w:val="004E32F7"/>
    <w:rsid w:val="004E77F9"/>
    <w:rsid w:val="005262AC"/>
    <w:rsid w:val="00557BA1"/>
    <w:rsid w:val="005724FB"/>
    <w:rsid w:val="00574B9A"/>
    <w:rsid w:val="005E39D5"/>
    <w:rsid w:val="005F00A3"/>
    <w:rsid w:val="00600670"/>
    <w:rsid w:val="00620258"/>
    <w:rsid w:val="0062123A"/>
    <w:rsid w:val="00624D1C"/>
    <w:rsid w:val="0063392B"/>
    <w:rsid w:val="0064614A"/>
    <w:rsid w:val="00646E75"/>
    <w:rsid w:val="006771D0"/>
    <w:rsid w:val="006B00B2"/>
    <w:rsid w:val="006B1D55"/>
    <w:rsid w:val="006E5E1C"/>
    <w:rsid w:val="006E6667"/>
    <w:rsid w:val="006F060C"/>
    <w:rsid w:val="006F2E7A"/>
    <w:rsid w:val="006F5C48"/>
    <w:rsid w:val="0070338E"/>
    <w:rsid w:val="00715C71"/>
    <w:rsid w:val="00715FCB"/>
    <w:rsid w:val="0074028F"/>
    <w:rsid w:val="00740D7B"/>
    <w:rsid w:val="00743101"/>
    <w:rsid w:val="00762661"/>
    <w:rsid w:val="00774F42"/>
    <w:rsid w:val="007775E1"/>
    <w:rsid w:val="007867A0"/>
    <w:rsid w:val="00787AF5"/>
    <w:rsid w:val="007927F5"/>
    <w:rsid w:val="007C295A"/>
    <w:rsid w:val="00802CA0"/>
    <w:rsid w:val="0082278C"/>
    <w:rsid w:val="00826CB9"/>
    <w:rsid w:val="00835EB5"/>
    <w:rsid w:val="00845D5F"/>
    <w:rsid w:val="00896B44"/>
    <w:rsid w:val="008A50DE"/>
    <w:rsid w:val="008A636B"/>
    <w:rsid w:val="008E56D8"/>
    <w:rsid w:val="009019EE"/>
    <w:rsid w:val="00914F1B"/>
    <w:rsid w:val="00924043"/>
    <w:rsid w:val="009260CD"/>
    <w:rsid w:val="00952C25"/>
    <w:rsid w:val="009607FB"/>
    <w:rsid w:val="00967DFF"/>
    <w:rsid w:val="00983656"/>
    <w:rsid w:val="0099753A"/>
    <w:rsid w:val="009A2A57"/>
    <w:rsid w:val="009D074C"/>
    <w:rsid w:val="009E2778"/>
    <w:rsid w:val="009F7EBC"/>
    <w:rsid w:val="00A15347"/>
    <w:rsid w:val="00A2118D"/>
    <w:rsid w:val="00A402DA"/>
    <w:rsid w:val="00A41FA6"/>
    <w:rsid w:val="00A54D46"/>
    <w:rsid w:val="00A82A52"/>
    <w:rsid w:val="00AC4066"/>
    <w:rsid w:val="00AD76E2"/>
    <w:rsid w:val="00B03C0F"/>
    <w:rsid w:val="00B20152"/>
    <w:rsid w:val="00B3153B"/>
    <w:rsid w:val="00B359E4"/>
    <w:rsid w:val="00B56278"/>
    <w:rsid w:val="00B57D98"/>
    <w:rsid w:val="00B65818"/>
    <w:rsid w:val="00B70850"/>
    <w:rsid w:val="00B7247C"/>
    <w:rsid w:val="00B74AE5"/>
    <w:rsid w:val="00BC759E"/>
    <w:rsid w:val="00BF5024"/>
    <w:rsid w:val="00C066B6"/>
    <w:rsid w:val="00C14F54"/>
    <w:rsid w:val="00C2082D"/>
    <w:rsid w:val="00C25533"/>
    <w:rsid w:val="00C3309A"/>
    <w:rsid w:val="00C37BA1"/>
    <w:rsid w:val="00C42485"/>
    <w:rsid w:val="00C4674C"/>
    <w:rsid w:val="00C506CF"/>
    <w:rsid w:val="00C507C1"/>
    <w:rsid w:val="00C51BC8"/>
    <w:rsid w:val="00C72BED"/>
    <w:rsid w:val="00C84AF6"/>
    <w:rsid w:val="00C9578B"/>
    <w:rsid w:val="00C97A02"/>
    <w:rsid w:val="00CB0055"/>
    <w:rsid w:val="00CB0A78"/>
    <w:rsid w:val="00CB66B1"/>
    <w:rsid w:val="00CC0C6D"/>
    <w:rsid w:val="00CC15B2"/>
    <w:rsid w:val="00D04BFE"/>
    <w:rsid w:val="00D2522B"/>
    <w:rsid w:val="00D375D1"/>
    <w:rsid w:val="00D422DE"/>
    <w:rsid w:val="00D5459D"/>
    <w:rsid w:val="00D93515"/>
    <w:rsid w:val="00DA1F4D"/>
    <w:rsid w:val="00DA2E35"/>
    <w:rsid w:val="00DA3CDD"/>
    <w:rsid w:val="00DA4C47"/>
    <w:rsid w:val="00DC57CF"/>
    <w:rsid w:val="00DD172A"/>
    <w:rsid w:val="00E1679D"/>
    <w:rsid w:val="00E25A26"/>
    <w:rsid w:val="00E4381A"/>
    <w:rsid w:val="00E4594F"/>
    <w:rsid w:val="00E55D74"/>
    <w:rsid w:val="00E96D2A"/>
    <w:rsid w:val="00ED70F4"/>
    <w:rsid w:val="00EE21E8"/>
    <w:rsid w:val="00EF74BD"/>
    <w:rsid w:val="00F16985"/>
    <w:rsid w:val="00F37281"/>
    <w:rsid w:val="00F43A8F"/>
    <w:rsid w:val="00F5295B"/>
    <w:rsid w:val="00F60274"/>
    <w:rsid w:val="00F62DB9"/>
    <w:rsid w:val="00F77FB9"/>
    <w:rsid w:val="00F90BB1"/>
    <w:rsid w:val="00FB068F"/>
    <w:rsid w:val="00FB1051"/>
    <w:rsid w:val="00FC6B24"/>
    <w:rsid w:val="00FD1E39"/>
    <w:rsid w:val="00FD3E98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E3FF5"/>
  <w14:defaultImageDpi w14:val="32767"/>
  <w15:chartTrackingRefBased/>
  <w15:docId w15:val="{05B1B29C-7437-4328-9C20-F9A10D5B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BA1"/>
    <w:rPr>
      <w:rFonts w:ascii="Century Gothic" w:hAnsi="Century Gothic"/>
      <w:sz w:val="18"/>
      <w:szCs w:val="22"/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557BA1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557BA1"/>
  </w:style>
  <w:style w:type="character" w:customStyle="1" w:styleId="DateCar">
    <w:name w:val="Date Car"/>
    <w:basedOn w:val="Policepardfaut"/>
    <w:link w:val="Date"/>
    <w:uiPriority w:val="99"/>
    <w:rsid w:val="00557BA1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Policepardfaut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57BA1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7BA1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557BA1"/>
    <w:rPr>
      <w:rFonts w:ascii="Century Gothic" w:hAnsi="Century Gothic"/>
      <w:b/>
      <w:sz w:val="18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Policepardfaut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557BA1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557BA1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557BA1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557BA1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57BA1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557BA1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557BA1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557BA1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557BA1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557BA1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557BA1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557BA1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557BA1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557BA1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BA1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557BA1"/>
  </w:style>
  <w:style w:type="character" w:styleId="Titredulivre">
    <w:name w:val="Book Title"/>
    <w:basedOn w:val="Policepardfaut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557BA1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557BA1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557BA1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557BA1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557BA1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557BA1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557BA1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557BA1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557BA1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557BA1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557BA1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557BA1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557BA1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557BA1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557BA1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557BA1"/>
  </w:style>
  <w:style w:type="paragraph" w:styleId="Textedemacro">
    <w:name w:val="macro"/>
    <w:link w:val="TextedemacroC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557BA1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57BA1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557BA1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557BA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57B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sedestinataire">
    <w:name w:val="envelope address"/>
    <w:basedOn w:val="Normal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557BA1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557BA1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557BA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557BA1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557BA1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557BA1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557BA1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557BA1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557BA1"/>
  </w:style>
  <w:style w:type="character" w:customStyle="1" w:styleId="TitredenoteCar">
    <w:name w:val="Titre de note Car"/>
    <w:basedOn w:val="Policepardfaut"/>
    <w:link w:val="Titredenot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557BA1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557BA1"/>
  </w:style>
  <w:style w:type="character" w:customStyle="1" w:styleId="SalutationsCar">
    <w:name w:val="Salutations Car"/>
    <w:basedOn w:val="Policepardfaut"/>
    <w:link w:val="Salutations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557BA1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57BA1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557BA1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557BA1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57B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557BA1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557BA1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557BA1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762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theogheysens27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og\AppData\Local\Microsoft\Office\16.0\DTS\fr-BE%7bD01B24A8-1D81-46DE-88A1-BEF74DB0A21F%7d\%7bC983020B-8C81-4E9A-A601-DEF9DBDDE732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2ED75B69FA4487856A7E3C68FFF0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BEA020-1306-4B07-B564-5A0D0FC6BAFC}"/>
      </w:docPartPr>
      <w:docPartBody>
        <w:p w:rsidR="00587B5E" w:rsidRDefault="009974A3" w:rsidP="009974A3">
          <w:pPr>
            <w:pStyle w:val="E82ED75B69FA4487856A7E3C68FFF040"/>
          </w:pPr>
          <w:r w:rsidRPr="00212A28">
            <w:rPr>
              <w:lang w:bidi="nl-NL"/>
            </w:rP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C3"/>
    <w:rsid w:val="001E0918"/>
    <w:rsid w:val="00587B5E"/>
    <w:rsid w:val="005A7DB5"/>
    <w:rsid w:val="00611583"/>
    <w:rsid w:val="006B1D55"/>
    <w:rsid w:val="00740D7B"/>
    <w:rsid w:val="00967DFF"/>
    <w:rsid w:val="009974A3"/>
    <w:rsid w:val="00A82A52"/>
    <w:rsid w:val="00AD79C3"/>
    <w:rsid w:val="00CC16A7"/>
    <w:rsid w:val="00CF2359"/>
    <w:rsid w:val="00DC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BE" w:eastAsia="fr-B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nl-NL"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kern w:val="0"/>
      <w:szCs w:val="26"/>
      <w:lang w:val="nl-NL" w:eastAsia="ja-JP"/>
      <w14:ligatures w14:val="none"/>
    </w:rPr>
  </w:style>
  <w:style w:type="paragraph" w:customStyle="1" w:styleId="E82ED75B69FA4487856A7E3C68FFF040">
    <w:name w:val="E82ED75B69FA4487856A7E3C68FFF040"/>
    <w:rsid w:val="009974A3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{C983020B-8C81-4E9A-A601-DEF9DBDDE732}tf00546271_win32.dotx</Template>
  <TotalTime>0</TotalTime>
  <Pages>2</Pages>
  <Words>283</Words>
  <Characters>1486</Characters>
  <Application>Microsoft Office Word</Application>
  <DocSecurity>0</DocSecurity>
  <Lines>81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Gheysens</dc:creator>
  <cp:keywords>, docId:D4799D6B20AB4FD42EF720BF51B84E64</cp:keywords>
  <dc:description/>
  <cp:lastModifiedBy>GHEYSENS Théo</cp:lastModifiedBy>
  <cp:revision>64</cp:revision>
  <dcterms:created xsi:type="dcterms:W3CDTF">2025-06-08T14:05:00Z</dcterms:created>
  <dcterms:modified xsi:type="dcterms:W3CDTF">2026-04-17T13:17:00Z</dcterms:modified>
</cp:coreProperties>
</file>